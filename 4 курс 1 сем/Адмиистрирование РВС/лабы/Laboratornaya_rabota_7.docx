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A4F03F" w14:textId="77777777" w:rsidR="00F30A20" w:rsidRPr="00F30A20" w:rsidRDefault="00F30A20" w:rsidP="00F30A20">
      <w:pPr>
        <w:spacing w:before="240" w:line="240" w:lineRule="auto"/>
        <w:jc w:val="center"/>
        <w:rPr>
          <w:rFonts w:cs="Times New Roman"/>
          <w:b/>
          <w:szCs w:val="28"/>
        </w:rPr>
      </w:pPr>
      <w:bookmarkStart w:id="0" w:name="_Hlk53660966"/>
      <w:bookmarkEnd w:id="0"/>
      <w:r w:rsidRPr="00F30A20">
        <w:rPr>
          <w:rFonts w:cs="Times New Roman"/>
          <w:b/>
          <w:szCs w:val="28"/>
        </w:rPr>
        <w:t>МИНИСТЕРСТВО НАУКИ И ВЫСШЕГО ОБРАЗОВАНИЯ РФ</w:t>
      </w:r>
      <w:r w:rsidRPr="00F30A20">
        <w:rPr>
          <w:rFonts w:cs="Times New Roman"/>
          <w:b/>
          <w:szCs w:val="28"/>
        </w:rPr>
        <w:br/>
        <w:t>ФЕДЕРАЛЬНОЕ ГОСУДАРСТВЕННОЕ БЮДЖЕТНОЕ ОБРАЗОВАТЕЛЬНОЕ УЧРЕЖДЕНИЕ</w:t>
      </w:r>
      <w:r w:rsidRPr="00F30A20">
        <w:rPr>
          <w:rFonts w:cs="Times New Roman"/>
          <w:b/>
          <w:szCs w:val="28"/>
        </w:rPr>
        <w:br/>
        <w:t>ВЫСШЕГО ОБРАЗОВАНИЯ</w:t>
      </w:r>
      <w:r w:rsidRPr="00F30A20">
        <w:rPr>
          <w:rFonts w:cs="Times New Roman"/>
          <w:b/>
          <w:szCs w:val="28"/>
        </w:rPr>
        <w:br/>
        <w:t>«БЕЛГОРОДСКИЙ ГОСУДАРСТВЕННЫЙ</w:t>
      </w:r>
      <w:r w:rsidRPr="00F30A20">
        <w:rPr>
          <w:rFonts w:cs="Times New Roman"/>
          <w:b/>
          <w:szCs w:val="28"/>
        </w:rPr>
        <w:br/>
        <w:t>ТЕХНОЛОГИЧЕСКИЙ УНИВЕРСИТЕТ им. В.Г.ШУХОВА»</w:t>
      </w:r>
      <w:r w:rsidRPr="00F30A20">
        <w:rPr>
          <w:rFonts w:cs="Times New Roman"/>
          <w:b/>
          <w:szCs w:val="28"/>
        </w:rPr>
        <w:br/>
        <w:t xml:space="preserve">(БГТУ им. </w:t>
      </w:r>
      <w:proofErr w:type="spellStart"/>
      <w:r w:rsidRPr="00F30A20">
        <w:rPr>
          <w:rFonts w:cs="Times New Roman"/>
          <w:b/>
          <w:szCs w:val="28"/>
        </w:rPr>
        <w:t>В.Г.Шухова</w:t>
      </w:r>
      <w:proofErr w:type="spellEnd"/>
      <w:r w:rsidRPr="00F30A20">
        <w:rPr>
          <w:rFonts w:cs="Times New Roman"/>
          <w:b/>
          <w:szCs w:val="28"/>
        </w:rPr>
        <w:t>)</w:t>
      </w:r>
    </w:p>
    <w:p w14:paraId="0FA195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4E795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35DA83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B0AD90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A34272D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DCFB01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9BBC37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6CE434D" w14:textId="787826A0" w:rsidR="00F30A20" w:rsidRDefault="00F30A20" w:rsidP="00CC6FDC">
      <w:pPr>
        <w:jc w:val="center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br/>
      </w:r>
    </w:p>
    <w:p w14:paraId="4800C077" w14:textId="5EB1F220" w:rsidR="002D2571" w:rsidRPr="0058668F" w:rsidRDefault="002D2571" w:rsidP="002D2571">
      <w:pPr>
        <w:contextualSpacing/>
        <w:jc w:val="center"/>
        <w:rPr>
          <w:rFonts w:cs="Times New Roman"/>
          <w:b/>
          <w:bCs/>
          <w:szCs w:val="28"/>
        </w:rPr>
      </w:pPr>
      <w:r w:rsidRPr="0058668F">
        <w:rPr>
          <w:rFonts w:cs="Times New Roman"/>
          <w:b/>
          <w:bCs/>
          <w:szCs w:val="28"/>
        </w:rPr>
        <w:t>Лабораторная работа №</w:t>
      </w:r>
      <w:r>
        <w:rPr>
          <w:rFonts w:cs="Times New Roman"/>
          <w:b/>
          <w:bCs/>
          <w:szCs w:val="28"/>
        </w:rPr>
        <w:t>7</w:t>
      </w:r>
    </w:p>
    <w:p w14:paraId="5FE46B19" w14:textId="77777777" w:rsidR="002D2571" w:rsidRPr="0058668F" w:rsidRDefault="002D2571" w:rsidP="002D2571">
      <w:pPr>
        <w:contextualSpacing/>
        <w:jc w:val="center"/>
        <w:rPr>
          <w:rFonts w:cs="Times New Roman"/>
          <w:szCs w:val="28"/>
        </w:rPr>
      </w:pPr>
      <w:r w:rsidRPr="0058668F">
        <w:rPr>
          <w:rFonts w:cs="Times New Roman"/>
          <w:szCs w:val="28"/>
        </w:rPr>
        <w:t>дисциплина «</w:t>
      </w:r>
      <w:r>
        <w:rPr>
          <w:rFonts w:cs="Times New Roman"/>
          <w:szCs w:val="28"/>
        </w:rPr>
        <w:t>Администрирование распределенных вычислительных систем</w:t>
      </w:r>
      <w:r w:rsidRPr="0058668F">
        <w:rPr>
          <w:rFonts w:cs="Times New Roman"/>
          <w:szCs w:val="28"/>
        </w:rPr>
        <w:t>»</w:t>
      </w:r>
    </w:p>
    <w:p w14:paraId="58ED7E10" w14:textId="0E76A3D7" w:rsidR="002D2571" w:rsidRPr="005B656B" w:rsidRDefault="002D2571" w:rsidP="002D2571">
      <w:pPr>
        <w:jc w:val="center"/>
        <w:rPr>
          <w:rFonts w:ascii="TimesNewRomanPS-BoldMT" w:hAnsi="TimesNewRomanPS-BoldMT"/>
          <w:color w:val="000000"/>
          <w:szCs w:val="28"/>
        </w:rPr>
      </w:pPr>
      <w:r w:rsidRPr="0058668F">
        <w:rPr>
          <w:rFonts w:cs="Times New Roman"/>
          <w:szCs w:val="28"/>
        </w:rPr>
        <w:t>тема: «</w:t>
      </w:r>
      <w:r>
        <w:rPr>
          <w:rFonts w:cs="Times New Roman"/>
          <w:szCs w:val="28"/>
        </w:rPr>
        <w:t>Архивация и восстановление данных</w:t>
      </w:r>
      <w:r w:rsidRPr="0058668F">
        <w:rPr>
          <w:rFonts w:cs="Times New Roman"/>
          <w:szCs w:val="28"/>
        </w:rPr>
        <w:t>»</w:t>
      </w:r>
    </w:p>
    <w:p w14:paraId="2F39F15E" w14:textId="5CED7FAF" w:rsidR="00CC6FDC" w:rsidRDefault="00CC6FDC" w:rsidP="00CC6FDC">
      <w:pPr>
        <w:jc w:val="center"/>
        <w:rPr>
          <w:rFonts w:cs="Times New Roman"/>
          <w:szCs w:val="28"/>
        </w:rPr>
      </w:pPr>
    </w:p>
    <w:p w14:paraId="3C99D7F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FE97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605895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D71E79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5CDFBF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A4845D1" w14:textId="77777777" w:rsidR="00F30A20" w:rsidRP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1AB2BE7" w14:textId="7DBD26DB" w:rsidR="00F30A20" w:rsidRPr="00CC6FDC" w:rsidRDefault="00F30A20" w:rsidP="00F30A20">
      <w:pPr>
        <w:spacing w:line="240" w:lineRule="auto"/>
        <w:jc w:val="right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Выполнил: ст. группы</w:t>
      </w:r>
      <w:r w:rsidR="00831B6B">
        <w:rPr>
          <w:rFonts w:cs="Times New Roman"/>
          <w:szCs w:val="28"/>
        </w:rPr>
        <w:t xml:space="preserve"> ВТ-</w:t>
      </w:r>
      <w:r w:rsidR="00FA0343">
        <w:rPr>
          <w:rFonts w:cs="Times New Roman"/>
          <w:szCs w:val="28"/>
        </w:rPr>
        <w:t>4</w:t>
      </w:r>
      <w:r w:rsidR="002D2571">
        <w:rPr>
          <w:rFonts w:cs="Times New Roman"/>
          <w:szCs w:val="28"/>
        </w:rPr>
        <w:t>2</w:t>
      </w:r>
      <w:r w:rsidRPr="00F30A20">
        <w:rPr>
          <w:rFonts w:cs="Times New Roman"/>
          <w:szCs w:val="28"/>
        </w:rPr>
        <w:t xml:space="preserve"> </w:t>
      </w:r>
      <w:r w:rsidRPr="00F30A20">
        <w:rPr>
          <w:rFonts w:cs="Times New Roman"/>
          <w:szCs w:val="28"/>
        </w:rPr>
        <w:br/>
      </w:r>
      <w:r w:rsidR="002D2571">
        <w:rPr>
          <w:rFonts w:cs="Times New Roman"/>
          <w:szCs w:val="28"/>
        </w:rPr>
        <w:t>Воскобойников И. С.</w:t>
      </w:r>
      <w:r w:rsidRPr="00F30A20">
        <w:rPr>
          <w:rFonts w:cs="Times New Roman"/>
          <w:szCs w:val="28"/>
        </w:rPr>
        <w:br/>
        <w:t xml:space="preserve">Проверил: </w:t>
      </w:r>
      <w:r w:rsidR="00DE7806">
        <w:rPr>
          <w:rFonts w:cs="Times New Roman"/>
          <w:szCs w:val="28"/>
        </w:rPr>
        <w:t>Федотов</w:t>
      </w:r>
      <w:r w:rsidR="00CC6FDC">
        <w:rPr>
          <w:rFonts w:cs="Times New Roman"/>
          <w:szCs w:val="28"/>
        </w:rPr>
        <w:t xml:space="preserve"> </w:t>
      </w:r>
      <w:r w:rsidR="00DE7806">
        <w:rPr>
          <w:rFonts w:cs="Times New Roman"/>
          <w:szCs w:val="28"/>
        </w:rPr>
        <w:t>Е</w:t>
      </w:r>
      <w:r w:rsidR="00CC6FDC">
        <w:rPr>
          <w:rFonts w:cs="Times New Roman"/>
          <w:szCs w:val="28"/>
        </w:rPr>
        <w:t>.</w:t>
      </w:r>
      <w:r w:rsidR="00DE7806">
        <w:rPr>
          <w:rFonts w:cs="Times New Roman"/>
          <w:szCs w:val="28"/>
        </w:rPr>
        <w:t>А</w:t>
      </w:r>
      <w:r w:rsidR="00CC6FDC">
        <w:rPr>
          <w:rFonts w:cs="Times New Roman"/>
          <w:szCs w:val="28"/>
        </w:rPr>
        <w:t>.</w:t>
      </w:r>
    </w:p>
    <w:p w14:paraId="7EC039F8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F7CE55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5780DC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9B67CB0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8DA588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B8254A2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1F5A9CA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87F63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A0F894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11289B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F3AF7CB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41024E" w14:textId="3215866B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ED28A90" w14:textId="6E1AB264" w:rsidR="002D2571" w:rsidRDefault="002D2571" w:rsidP="00F30A20">
      <w:pPr>
        <w:spacing w:line="240" w:lineRule="auto"/>
        <w:jc w:val="center"/>
        <w:rPr>
          <w:rFonts w:cs="Times New Roman"/>
          <w:szCs w:val="28"/>
        </w:rPr>
      </w:pPr>
    </w:p>
    <w:p w14:paraId="113A9EBE" w14:textId="77777777" w:rsidR="002D2571" w:rsidRDefault="002D2571" w:rsidP="00F30A20">
      <w:pPr>
        <w:spacing w:line="240" w:lineRule="auto"/>
        <w:jc w:val="center"/>
        <w:rPr>
          <w:rFonts w:cs="Times New Roman"/>
          <w:szCs w:val="28"/>
        </w:rPr>
      </w:pPr>
    </w:p>
    <w:p w14:paraId="14424E96" w14:textId="67C956D8" w:rsidR="00DE7806" w:rsidRDefault="00F30A20" w:rsidP="00CC6FDC">
      <w:pPr>
        <w:spacing w:line="240" w:lineRule="auto"/>
        <w:jc w:val="center"/>
        <w:rPr>
          <w:rFonts w:cs="Times New Roman"/>
          <w:b/>
          <w:szCs w:val="28"/>
        </w:rPr>
      </w:pPr>
      <w:r w:rsidRPr="00F30A20">
        <w:rPr>
          <w:rFonts w:cs="Times New Roman"/>
          <w:b/>
          <w:szCs w:val="28"/>
        </w:rPr>
        <w:t>Белгород 20</w:t>
      </w:r>
      <w:r w:rsidR="002D2571">
        <w:rPr>
          <w:rFonts w:cs="Times New Roman"/>
          <w:b/>
          <w:szCs w:val="28"/>
        </w:rPr>
        <w:t>21</w:t>
      </w:r>
    </w:p>
    <w:p w14:paraId="3769E958" w14:textId="4B99C487" w:rsidR="00DE7806" w:rsidRPr="004B50D9" w:rsidRDefault="00DE7806" w:rsidP="00DE7806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 w:rsidRPr="00DE7806">
        <w:rPr>
          <w:rFonts w:cs="Times New Roman"/>
          <w:b/>
          <w:szCs w:val="28"/>
        </w:rPr>
        <w:lastRenderedPageBreak/>
        <w:t xml:space="preserve">Лабораторная работа № </w:t>
      </w:r>
      <w:r w:rsidR="004B50D9" w:rsidRPr="004B50D9">
        <w:rPr>
          <w:rFonts w:cs="Times New Roman"/>
          <w:b/>
          <w:szCs w:val="28"/>
        </w:rPr>
        <w:t>7</w:t>
      </w:r>
    </w:p>
    <w:p w14:paraId="72C21A98" w14:textId="09C92393" w:rsidR="00FA0343" w:rsidRDefault="004B50D9" w:rsidP="00F216BB">
      <w:pPr>
        <w:spacing w:after="160"/>
        <w:jc w:val="center"/>
        <w:rPr>
          <w:rFonts w:cs="Times New Roman"/>
          <w:b/>
          <w:szCs w:val="28"/>
        </w:rPr>
      </w:pPr>
      <w:r w:rsidRPr="004B50D9">
        <w:rPr>
          <w:rFonts w:cs="Times New Roman"/>
          <w:b/>
          <w:szCs w:val="28"/>
        </w:rPr>
        <w:t>Архивация и восстановление данных</w:t>
      </w:r>
    </w:p>
    <w:p w14:paraId="3D59E52E" w14:textId="34688628" w:rsidR="007B25AC" w:rsidRDefault="00DE7806" w:rsidP="00F216BB">
      <w:pPr>
        <w:spacing w:after="160"/>
        <w:jc w:val="both"/>
        <w:rPr>
          <w:rFonts w:cs="Times New Roman"/>
          <w:bCs/>
          <w:szCs w:val="28"/>
        </w:rPr>
      </w:pPr>
      <w:r w:rsidRPr="00DE7806">
        <w:rPr>
          <w:rFonts w:cs="Times New Roman"/>
          <w:b/>
          <w:szCs w:val="28"/>
        </w:rPr>
        <w:t xml:space="preserve">Цель </w:t>
      </w:r>
      <w:proofErr w:type="gramStart"/>
      <w:r w:rsidRPr="00DE7806">
        <w:rPr>
          <w:rFonts w:cs="Times New Roman"/>
          <w:b/>
          <w:szCs w:val="28"/>
        </w:rPr>
        <w:t xml:space="preserve">работы:  </w:t>
      </w:r>
      <w:r w:rsidR="004B50D9" w:rsidRPr="00980EA0">
        <w:rPr>
          <w:color w:val="000000"/>
          <w:szCs w:val="28"/>
        </w:rPr>
        <w:t>изучить</w:t>
      </w:r>
      <w:proofErr w:type="gramEnd"/>
      <w:r w:rsidR="004B50D9" w:rsidRPr="00980EA0">
        <w:rPr>
          <w:color w:val="000000"/>
          <w:szCs w:val="28"/>
        </w:rPr>
        <w:t xml:space="preserve"> типы архивирования, освоить программу архивации данных, изучить методы архивации и восстановления данных.</w:t>
      </w:r>
    </w:p>
    <w:p w14:paraId="1AA4081F" w14:textId="29A47D78" w:rsidR="00DE7806" w:rsidRDefault="00DE7806" w:rsidP="00DE7806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Краткие сведения</w:t>
      </w:r>
    </w:p>
    <w:p w14:paraId="5F1CB665" w14:textId="65B75DFC" w:rsidR="004B50D9" w:rsidRPr="004B50D9" w:rsidRDefault="004B50D9" w:rsidP="004B50D9">
      <w:pPr>
        <w:spacing w:after="160"/>
        <w:jc w:val="both"/>
        <w:rPr>
          <w:rFonts w:cs="Times New Roman"/>
          <w:szCs w:val="28"/>
        </w:rPr>
      </w:pPr>
      <w:r w:rsidRPr="004B50D9">
        <w:rPr>
          <w:rFonts w:cs="Times New Roman"/>
          <w:szCs w:val="28"/>
        </w:rPr>
        <w:t xml:space="preserve">Выбрав файлы для архивации и указав размещение резервной копии, нужно выбрать тип архива, определяющий, какие именно из выбранных файлов будут копироваться на целевой носитель. Каждый тип архива так или иначе связан с атрибутом, который есть у каждого файла, — Архивный. </w:t>
      </w:r>
    </w:p>
    <w:p w14:paraId="6B8E2565" w14:textId="77777777" w:rsidR="004B50D9" w:rsidRPr="004B50D9" w:rsidRDefault="004B50D9" w:rsidP="004B50D9">
      <w:pPr>
        <w:spacing w:after="160"/>
        <w:jc w:val="both"/>
        <w:rPr>
          <w:rFonts w:cs="Times New Roman"/>
          <w:b/>
          <w:bCs/>
          <w:szCs w:val="28"/>
        </w:rPr>
      </w:pPr>
      <w:r w:rsidRPr="004B50D9">
        <w:rPr>
          <w:rFonts w:cs="Times New Roman"/>
          <w:b/>
          <w:bCs/>
          <w:szCs w:val="28"/>
        </w:rPr>
        <w:t>Обычная архивация</w:t>
      </w:r>
    </w:p>
    <w:p w14:paraId="18204740" w14:textId="4FAE6F8C" w:rsidR="004B50D9" w:rsidRDefault="004B50D9" w:rsidP="004B50D9">
      <w:pPr>
        <w:spacing w:after="160"/>
        <w:jc w:val="both"/>
        <w:rPr>
          <w:rFonts w:cs="Times New Roman"/>
          <w:szCs w:val="28"/>
        </w:rPr>
      </w:pPr>
      <w:r w:rsidRPr="004B50D9">
        <w:rPr>
          <w:rFonts w:cs="Times New Roman"/>
          <w:szCs w:val="28"/>
        </w:rPr>
        <w:t>Архивируются все выбранные файлы и папки. Атрибут Архивный сбрасывается. Обычная архивация не учитывает атрибут архивирования при определении файлов, подлежащих резервному копированию; все выбранные ресурсы записываются на целевой носитель. Каждая стратегия начинается с обычной архивации, которая по существу создает базовую линию, копируя все файлы в задании архивации.</w:t>
      </w:r>
      <w:r w:rsidR="00E8698A">
        <w:rPr>
          <w:rFonts w:cs="Times New Roman"/>
          <w:szCs w:val="28"/>
        </w:rPr>
        <w:t xml:space="preserve"> </w:t>
      </w:r>
      <w:r w:rsidRPr="004B50D9">
        <w:rPr>
          <w:rFonts w:cs="Times New Roman"/>
          <w:szCs w:val="28"/>
        </w:rPr>
        <w:t xml:space="preserve">По сравнению с другими типами обычная архивация выполняется дольше и требует больше места на носителе. </w:t>
      </w:r>
    </w:p>
    <w:p w14:paraId="39D01169" w14:textId="51F0A615" w:rsidR="004B50D9" w:rsidRPr="004B50D9" w:rsidRDefault="004B50D9" w:rsidP="004B50D9">
      <w:pPr>
        <w:spacing w:after="160"/>
        <w:jc w:val="both"/>
        <w:rPr>
          <w:rFonts w:cs="Times New Roman"/>
          <w:b/>
          <w:bCs/>
          <w:szCs w:val="28"/>
        </w:rPr>
      </w:pPr>
      <w:r w:rsidRPr="004B50D9">
        <w:rPr>
          <w:rFonts w:cs="Times New Roman"/>
          <w:b/>
          <w:bCs/>
          <w:szCs w:val="28"/>
        </w:rPr>
        <w:t>Добавочная архивация</w:t>
      </w:r>
    </w:p>
    <w:p w14:paraId="0A1001FC" w14:textId="34E28A31" w:rsidR="004B50D9" w:rsidRDefault="004B50D9" w:rsidP="004B50D9">
      <w:pPr>
        <w:spacing w:after="160"/>
        <w:jc w:val="both"/>
        <w:rPr>
          <w:rFonts w:cs="Times New Roman"/>
          <w:szCs w:val="28"/>
        </w:rPr>
      </w:pPr>
      <w:r w:rsidRPr="004B50D9">
        <w:rPr>
          <w:rFonts w:cs="Times New Roman"/>
          <w:szCs w:val="28"/>
        </w:rPr>
        <w:t xml:space="preserve">На целевой носитель копируются только выбранные файлы с установленным атрибутом архивирования, и флаг сбрасывается. Добавочная архивация самая быстрая и формирует архив минимального размера. Тем не менее, она не так эффективна, как обычная, поскольку требует восстановления сначала обычного архива, а затем всех последующих добавочных архивов в порядке их создания. </w:t>
      </w:r>
    </w:p>
    <w:p w14:paraId="613CEF7F" w14:textId="19AFD877" w:rsidR="004B50D9" w:rsidRPr="004B50D9" w:rsidRDefault="004B50D9" w:rsidP="004B50D9">
      <w:pPr>
        <w:spacing w:after="160"/>
        <w:jc w:val="both"/>
        <w:rPr>
          <w:rFonts w:cs="Times New Roman"/>
          <w:b/>
          <w:bCs/>
          <w:szCs w:val="28"/>
        </w:rPr>
      </w:pPr>
      <w:r w:rsidRPr="004B50D9">
        <w:rPr>
          <w:rFonts w:cs="Times New Roman"/>
          <w:b/>
          <w:bCs/>
          <w:szCs w:val="28"/>
        </w:rPr>
        <w:t>Разностная архивация</w:t>
      </w:r>
    </w:p>
    <w:p w14:paraId="2D8F9D36" w14:textId="4FB95B97" w:rsidR="004B50D9" w:rsidRPr="004B50D9" w:rsidRDefault="004B50D9" w:rsidP="004B50D9">
      <w:pPr>
        <w:spacing w:after="160"/>
        <w:jc w:val="both"/>
        <w:rPr>
          <w:rFonts w:cs="Times New Roman"/>
          <w:szCs w:val="28"/>
        </w:rPr>
      </w:pPr>
      <w:r w:rsidRPr="004B50D9">
        <w:rPr>
          <w:rFonts w:cs="Times New Roman"/>
          <w:szCs w:val="28"/>
        </w:rPr>
        <w:t>Копируются только выбранные файлы с атрибутом архивирования, и флаг не сбрасывается. Поскольку разностная архивация учитывает атрибут архивирования, копируются только файлы, созданные или измененные с момента последней обычной или добавочной архивации. Атрибут архивирования не сбрасывается, поэтому разностные архивы содержат не только созданные или измененные файлы, но и все файлы, скопированные при предыдущей разностной архивации. В результате резервные копии становятся больше, а сама разностная архивация длится дольше, чем добавочная, но меньше, чем обычная. Разностная архивация, однако, значительно эффективнее добавочной в плане восстановления: требуется восстановить только обычный и последний разностный архивы.</w:t>
      </w:r>
    </w:p>
    <w:p w14:paraId="798EEE51" w14:textId="77777777" w:rsidR="004B50D9" w:rsidRPr="004B50D9" w:rsidRDefault="004B50D9" w:rsidP="004B50D9">
      <w:pPr>
        <w:spacing w:after="160"/>
        <w:jc w:val="both"/>
        <w:rPr>
          <w:rFonts w:cs="Times New Roman"/>
          <w:b/>
          <w:bCs/>
          <w:szCs w:val="28"/>
        </w:rPr>
      </w:pPr>
      <w:r w:rsidRPr="004B50D9">
        <w:rPr>
          <w:rFonts w:cs="Times New Roman"/>
          <w:b/>
          <w:bCs/>
          <w:szCs w:val="28"/>
        </w:rPr>
        <w:lastRenderedPageBreak/>
        <w:t>Копирующая архивация</w:t>
      </w:r>
    </w:p>
    <w:p w14:paraId="502A705F" w14:textId="3C87947E" w:rsidR="004B50D9" w:rsidRDefault="004B50D9" w:rsidP="004B50D9">
      <w:pPr>
        <w:spacing w:after="160"/>
        <w:jc w:val="both"/>
        <w:rPr>
          <w:rFonts w:cs="Times New Roman"/>
          <w:szCs w:val="28"/>
        </w:rPr>
      </w:pPr>
      <w:r w:rsidRPr="004B50D9">
        <w:rPr>
          <w:rFonts w:cs="Times New Roman"/>
          <w:szCs w:val="28"/>
        </w:rPr>
        <w:t>Архивируются все выбранные файлы и папки. Атрибут архивирования не учитывается. Копирующая архивация не применяется для обычного или планового резервного копирования. Ее удобно использовать для перемещения данных между системами</w:t>
      </w:r>
      <w:r w:rsidR="00E8698A">
        <w:rPr>
          <w:rFonts w:cs="Times New Roman"/>
          <w:szCs w:val="28"/>
        </w:rPr>
        <w:t>.</w:t>
      </w:r>
    </w:p>
    <w:p w14:paraId="702A3DD4" w14:textId="79691A7F" w:rsidR="004B50D9" w:rsidRPr="004B50D9" w:rsidRDefault="004B50D9" w:rsidP="004B50D9">
      <w:pPr>
        <w:spacing w:after="160"/>
        <w:jc w:val="both"/>
        <w:rPr>
          <w:rFonts w:cs="Times New Roman"/>
          <w:b/>
          <w:bCs/>
          <w:szCs w:val="28"/>
        </w:rPr>
      </w:pPr>
      <w:r w:rsidRPr="004B50D9">
        <w:rPr>
          <w:rFonts w:cs="Times New Roman"/>
          <w:b/>
          <w:bCs/>
          <w:szCs w:val="28"/>
        </w:rPr>
        <w:t>Ежедневная архивация</w:t>
      </w:r>
    </w:p>
    <w:p w14:paraId="3C004684" w14:textId="38587739" w:rsidR="004B50D9" w:rsidRPr="004B50D9" w:rsidRDefault="004B50D9" w:rsidP="004B50D9">
      <w:pPr>
        <w:spacing w:after="160"/>
        <w:jc w:val="both"/>
        <w:rPr>
          <w:rFonts w:cs="Times New Roman"/>
          <w:szCs w:val="28"/>
        </w:rPr>
      </w:pPr>
      <w:r w:rsidRPr="004B50D9">
        <w:rPr>
          <w:rFonts w:cs="Times New Roman"/>
          <w:szCs w:val="28"/>
        </w:rPr>
        <w:t xml:space="preserve">Копируются все выбранные файлы и папки, измененные в течение дня с момента последней ежедневной архивации (на основе даты изменения файла). Атрибут архивирования не используется и не сбрасывается. </w:t>
      </w:r>
    </w:p>
    <w:p w14:paraId="719E19E8" w14:textId="77777777" w:rsidR="004B50D9" w:rsidRPr="004B50D9" w:rsidRDefault="004B50D9" w:rsidP="004B50D9">
      <w:pPr>
        <w:spacing w:after="160"/>
        <w:jc w:val="both"/>
        <w:rPr>
          <w:rFonts w:cs="Times New Roman"/>
          <w:b/>
          <w:bCs/>
          <w:szCs w:val="28"/>
        </w:rPr>
      </w:pPr>
      <w:r w:rsidRPr="004B50D9">
        <w:rPr>
          <w:rFonts w:cs="Times New Roman"/>
          <w:b/>
          <w:bCs/>
          <w:szCs w:val="28"/>
        </w:rPr>
        <w:t>Совмещение типов резервного копирования</w:t>
      </w:r>
    </w:p>
    <w:p w14:paraId="266AE9F5" w14:textId="338F34BA" w:rsidR="004B50D9" w:rsidRPr="004B50D9" w:rsidRDefault="004B50D9" w:rsidP="004B50D9">
      <w:pPr>
        <w:spacing w:after="160"/>
        <w:jc w:val="both"/>
        <w:rPr>
          <w:rFonts w:cs="Times New Roman"/>
          <w:szCs w:val="28"/>
        </w:rPr>
      </w:pPr>
      <w:r w:rsidRPr="004B50D9">
        <w:rPr>
          <w:rFonts w:cs="Times New Roman"/>
          <w:szCs w:val="28"/>
        </w:rPr>
        <w:t>Хотя создание обычного архива каждую ночь обеспечивает возможность восстановления данных на следующий день с помощью одного задания, обычная архивация требует слишком много времени. Чтобы выбрать оптимальную стратегию резервного копирования, необходимо учесть</w:t>
      </w:r>
      <w:r w:rsidR="00E8698A">
        <w:rPr>
          <w:rFonts w:cs="Times New Roman"/>
          <w:szCs w:val="28"/>
        </w:rPr>
        <w:t xml:space="preserve"> </w:t>
      </w:r>
      <w:r w:rsidRPr="004B50D9">
        <w:rPr>
          <w:rFonts w:cs="Times New Roman"/>
          <w:szCs w:val="28"/>
        </w:rPr>
        <w:t>продолжительность и размер задания архивации, а также скорость восстановления системы в случае сбоя. Есть два типичных решения.</w:t>
      </w:r>
    </w:p>
    <w:p w14:paraId="42BDB8B5" w14:textId="72C19B42" w:rsidR="004B50D9" w:rsidRPr="00E8698A" w:rsidRDefault="004B50D9" w:rsidP="00E8698A">
      <w:pPr>
        <w:pStyle w:val="a5"/>
        <w:numPr>
          <w:ilvl w:val="0"/>
          <w:numId w:val="14"/>
        </w:numPr>
        <w:spacing w:after="160"/>
        <w:jc w:val="both"/>
        <w:rPr>
          <w:rFonts w:cs="Times New Roman"/>
          <w:szCs w:val="28"/>
        </w:rPr>
      </w:pPr>
      <w:r w:rsidRPr="00E8698A">
        <w:rPr>
          <w:rFonts w:cs="Times New Roman"/>
          <w:szCs w:val="28"/>
        </w:rPr>
        <w:t xml:space="preserve">Обычная и разностная архивация. </w:t>
      </w:r>
    </w:p>
    <w:p w14:paraId="1C88B01F" w14:textId="1F54B6CF" w:rsidR="004B50D9" w:rsidRPr="00E8698A" w:rsidRDefault="004B50D9" w:rsidP="00E8698A">
      <w:pPr>
        <w:pStyle w:val="a5"/>
        <w:numPr>
          <w:ilvl w:val="0"/>
          <w:numId w:val="14"/>
        </w:numPr>
        <w:spacing w:after="160"/>
        <w:jc w:val="both"/>
        <w:rPr>
          <w:rFonts w:cs="Times New Roman"/>
          <w:szCs w:val="28"/>
        </w:rPr>
      </w:pPr>
      <w:r w:rsidRPr="00E8698A">
        <w:rPr>
          <w:rFonts w:cs="Times New Roman"/>
          <w:szCs w:val="28"/>
        </w:rPr>
        <w:t>Обычная и добавочная архивация.</w:t>
      </w:r>
    </w:p>
    <w:p w14:paraId="6CA9FBD3" w14:textId="3A85FA57" w:rsidR="00834051" w:rsidRDefault="00834051" w:rsidP="004B50D9">
      <w:pPr>
        <w:spacing w:after="160"/>
        <w:jc w:val="both"/>
        <w:rPr>
          <w:b/>
        </w:rPr>
      </w:pPr>
      <w:r w:rsidRPr="00834051">
        <w:rPr>
          <w:b/>
        </w:rPr>
        <w:t>Выполнение работы</w:t>
      </w:r>
      <w:r w:rsidR="00F216BB" w:rsidRPr="00F216BB">
        <w:rPr>
          <w:b/>
        </w:rPr>
        <w:t>:</w:t>
      </w:r>
    </w:p>
    <w:p w14:paraId="3BF23CB7" w14:textId="77777777" w:rsidR="00042BF7" w:rsidRPr="00980EA0" w:rsidRDefault="00042BF7" w:rsidP="00042BF7">
      <w:pPr>
        <w:spacing w:before="111" w:line="240" w:lineRule="auto"/>
        <w:ind w:left="404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1. Создание данных для примера. </w:t>
      </w:r>
    </w:p>
    <w:p w14:paraId="571008A7" w14:textId="77777777" w:rsidR="00042BF7" w:rsidRPr="00980EA0" w:rsidRDefault="00042BF7" w:rsidP="00042BF7">
      <w:pPr>
        <w:spacing w:before="136" w:line="240" w:lineRule="auto"/>
        <w:ind w:left="733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Откройте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Блокнот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и введите следующий текст. </w:t>
      </w:r>
    </w:p>
    <w:p w14:paraId="1D28D625" w14:textId="77777777" w:rsidR="00042BF7" w:rsidRPr="00980EA0" w:rsidRDefault="00042BF7" w:rsidP="00042BF7">
      <w:pPr>
        <w:spacing w:before="297" w:line="240" w:lineRule="auto"/>
        <w:ind w:left="18"/>
        <w:rPr>
          <w:rFonts w:eastAsia="Times New Roman" w:cs="Times New Roman"/>
          <w:szCs w:val="28"/>
          <w:lang w:val="en-US" w:eastAsia="ru-RU"/>
        </w:rPr>
      </w:pPr>
      <w:proofErr w:type="gramStart"/>
      <w:r w:rsidRPr="00980EA0">
        <w:rPr>
          <w:rFonts w:eastAsia="Times New Roman" w:cs="Times New Roman"/>
          <w:color w:val="000000"/>
          <w:szCs w:val="28"/>
          <w:lang w:val="en-US" w:eastAsia="ru-RU"/>
        </w:rPr>
        <w:t>md</w:t>
      </w:r>
      <w:proofErr w:type="gramEnd"/>
      <w:r w:rsidRPr="00980EA0">
        <w:rPr>
          <w:rFonts w:eastAsia="Times New Roman" w:cs="Times New Roman"/>
          <w:color w:val="000000"/>
          <w:szCs w:val="28"/>
          <w:lang w:val="en-US" w:eastAsia="ru-RU"/>
        </w:rPr>
        <w:t xml:space="preserve"> c:\Data </w:t>
      </w:r>
    </w:p>
    <w:p w14:paraId="42AC1D5C" w14:textId="77777777" w:rsidR="00042BF7" w:rsidRPr="00980EA0" w:rsidRDefault="00042BF7" w:rsidP="00042BF7">
      <w:pPr>
        <w:spacing w:before="39" w:line="240" w:lineRule="auto"/>
        <w:ind w:left="26"/>
        <w:rPr>
          <w:rFonts w:eastAsia="Times New Roman" w:cs="Times New Roman"/>
          <w:szCs w:val="28"/>
          <w:lang w:val="en-US" w:eastAsia="ru-RU"/>
        </w:rPr>
      </w:pPr>
      <w:proofErr w:type="gramStart"/>
      <w:r w:rsidRPr="00980EA0">
        <w:rPr>
          <w:rFonts w:eastAsia="Times New Roman" w:cs="Times New Roman"/>
          <w:color w:val="000000"/>
          <w:szCs w:val="28"/>
          <w:lang w:val="en-US" w:eastAsia="ru-RU"/>
        </w:rPr>
        <w:t>net</w:t>
      </w:r>
      <w:proofErr w:type="gramEnd"/>
      <w:r w:rsidRPr="00980EA0">
        <w:rPr>
          <w:rFonts w:eastAsia="Times New Roman" w:cs="Times New Roman"/>
          <w:color w:val="000000"/>
          <w:szCs w:val="28"/>
          <w:lang w:val="en-US" w:eastAsia="ru-RU"/>
        </w:rPr>
        <w:t xml:space="preserve"> share data=C:\Data </w:t>
      </w:r>
    </w:p>
    <w:p w14:paraId="5FEF3D0B" w14:textId="77777777" w:rsidR="00042BF7" w:rsidRPr="00980EA0" w:rsidRDefault="00042BF7" w:rsidP="00042BF7">
      <w:pPr>
        <w:spacing w:before="39" w:line="240" w:lineRule="auto"/>
        <w:ind w:left="18"/>
        <w:rPr>
          <w:rFonts w:eastAsia="Times New Roman" w:cs="Times New Roman"/>
          <w:szCs w:val="28"/>
          <w:lang w:val="en-US" w:eastAsia="ru-RU"/>
        </w:rPr>
      </w:pPr>
      <w:proofErr w:type="gramStart"/>
      <w:r w:rsidRPr="00980EA0">
        <w:rPr>
          <w:rFonts w:eastAsia="Times New Roman" w:cs="Times New Roman"/>
          <w:color w:val="000000"/>
          <w:szCs w:val="28"/>
          <w:lang w:val="en-US" w:eastAsia="ru-RU"/>
        </w:rPr>
        <w:t>md</w:t>
      </w:r>
      <w:proofErr w:type="gramEnd"/>
      <w:r w:rsidRPr="00980EA0">
        <w:rPr>
          <w:rFonts w:eastAsia="Times New Roman" w:cs="Times New Roman"/>
          <w:color w:val="000000"/>
          <w:szCs w:val="28"/>
          <w:lang w:val="en-US" w:eastAsia="ru-RU"/>
        </w:rPr>
        <w:t xml:space="preserve"> c:\Data\Finance </w:t>
      </w:r>
    </w:p>
    <w:p w14:paraId="7805BB0A" w14:textId="77777777" w:rsidR="00042BF7" w:rsidRPr="00980EA0" w:rsidRDefault="00042BF7" w:rsidP="00042BF7">
      <w:pPr>
        <w:spacing w:before="39" w:line="240" w:lineRule="auto"/>
        <w:ind w:left="32"/>
        <w:rPr>
          <w:rFonts w:eastAsia="Times New Roman" w:cs="Times New Roman"/>
          <w:szCs w:val="28"/>
          <w:lang w:val="en-US" w:eastAsia="ru-RU"/>
        </w:rPr>
      </w:pPr>
      <w:proofErr w:type="gramStart"/>
      <w:r w:rsidRPr="00980EA0">
        <w:rPr>
          <w:rFonts w:eastAsia="Times New Roman" w:cs="Times New Roman"/>
          <w:color w:val="000000"/>
          <w:szCs w:val="28"/>
          <w:lang w:val="en-US" w:eastAsia="ru-RU"/>
        </w:rPr>
        <w:t>cd</w:t>
      </w:r>
      <w:proofErr w:type="gramEnd"/>
      <w:r w:rsidRPr="00980EA0">
        <w:rPr>
          <w:rFonts w:eastAsia="Times New Roman" w:cs="Times New Roman"/>
          <w:color w:val="000000"/>
          <w:szCs w:val="28"/>
          <w:lang w:val="en-US" w:eastAsia="ru-RU"/>
        </w:rPr>
        <w:t xml:space="preserve"> c:\data\Finance </w:t>
      </w:r>
    </w:p>
    <w:p w14:paraId="0EE56BFE" w14:textId="77777777" w:rsidR="00042BF7" w:rsidRPr="00980EA0" w:rsidRDefault="00042BF7" w:rsidP="00042BF7">
      <w:pPr>
        <w:spacing w:before="39" w:line="240" w:lineRule="auto"/>
        <w:ind w:left="28" w:right="1086"/>
        <w:rPr>
          <w:rFonts w:eastAsia="Times New Roman" w:cs="Times New Roman"/>
          <w:szCs w:val="28"/>
          <w:lang w:val="en-US" w:eastAsia="ru-RU"/>
        </w:rPr>
      </w:pPr>
      <w:proofErr w:type="gramStart"/>
      <w:r w:rsidRPr="00980EA0">
        <w:rPr>
          <w:rFonts w:eastAsia="Times New Roman" w:cs="Times New Roman"/>
          <w:color w:val="000000"/>
          <w:szCs w:val="28"/>
          <w:lang w:val="en-US" w:eastAsia="ru-RU"/>
        </w:rPr>
        <w:t>echo</w:t>
      </w:r>
      <w:proofErr w:type="gramEnd"/>
      <w:r w:rsidRPr="00980EA0">
        <w:rPr>
          <w:rFonts w:eastAsia="Times New Roman" w:cs="Times New Roman"/>
          <w:color w:val="000000"/>
          <w:szCs w:val="28"/>
          <w:lang w:val="en-US" w:eastAsia="ru-RU"/>
        </w:rPr>
        <w:t xml:space="preserve"> Historical Financial Data &gt; Historical.txt echo Current Financials &gt; Current.txt </w:t>
      </w:r>
    </w:p>
    <w:p w14:paraId="126C9E68" w14:textId="77777777" w:rsidR="00042BF7" w:rsidRPr="00980EA0" w:rsidRDefault="00042BF7" w:rsidP="00042BF7">
      <w:pPr>
        <w:spacing w:before="12" w:line="240" w:lineRule="auto"/>
        <w:ind w:left="28"/>
        <w:rPr>
          <w:rFonts w:eastAsia="Times New Roman" w:cs="Times New Roman"/>
          <w:szCs w:val="28"/>
          <w:lang w:val="en-US" w:eastAsia="ru-RU"/>
        </w:rPr>
      </w:pPr>
      <w:proofErr w:type="gramStart"/>
      <w:r w:rsidRPr="00980EA0">
        <w:rPr>
          <w:rFonts w:eastAsia="Times New Roman" w:cs="Times New Roman"/>
          <w:color w:val="000000"/>
          <w:szCs w:val="28"/>
          <w:lang w:val="en-US" w:eastAsia="ru-RU"/>
        </w:rPr>
        <w:t>echo</w:t>
      </w:r>
      <w:proofErr w:type="gramEnd"/>
      <w:r w:rsidRPr="00980EA0">
        <w:rPr>
          <w:rFonts w:eastAsia="Times New Roman" w:cs="Times New Roman"/>
          <w:color w:val="000000"/>
          <w:szCs w:val="28"/>
          <w:lang w:val="en-US" w:eastAsia="ru-RU"/>
        </w:rPr>
        <w:t xml:space="preserve"> Budget &gt; Budget.txt </w:t>
      </w:r>
    </w:p>
    <w:p w14:paraId="6C05B8EC" w14:textId="77777777" w:rsidR="00042BF7" w:rsidRPr="00980EA0" w:rsidRDefault="00042BF7" w:rsidP="00042BF7">
      <w:pPr>
        <w:spacing w:before="39" w:line="240" w:lineRule="auto"/>
        <w:ind w:left="28"/>
        <w:rPr>
          <w:rFonts w:eastAsia="Times New Roman" w:cs="Times New Roman"/>
          <w:szCs w:val="28"/>
          <w:lang w:val="en-US" w:eastAsia="ru-RU"/>
        </w:rPr>
      </w:pPr>
      <w:proofErr w:type="gramStart"/>
      <w:r w:rsidRPr="00980EA0">
        <w:rPr>
          <w:rFonts w:eastAsia="Times New Roman" w:cs="Times New Roman"/>
          <w:color w:val="000000"/>
          <w:szCs w:val="28"/>
          <w:lang w:val="en-US" w:eastAsia="ru-RU"/>
        </w:rPr>
        <w:t>echo</w:t>
      </w:r>
      <w:proofErr w:type="gramEnd"/>
      <w:r w:rsidRPr="00980EA0">
        <w:rPr>
          <w:rFonts w:eastAsia="Times New Roman" w:cs="Times New Roman"/>
          <w:color w:val="000000"/>
          <w:szCs w:val="28"/>
          <w:lang w:val="en-US" w:eastAsia="ru-RU"/>
        </w:rPr>
        <w:t xml:space="preserve"> Financial Projections &gt; Projections.txt </w:t>
      </w:r>
    </w:p>
    <w:p w14:paraId="329417F7" w14:textId="77777777" w:rsidR="00042BF7" w:rsidRPr="00042BF7" w:rsidRDefault="00042BF7" w:rsidP="00042BF7">
      <w:pPr>
        <w:spacing w:before="335" w:line="240" w:lineRule="auto"/>
        <w:ind w:left="381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Сохраните</w:t>
      </w:r>
      <w:r w:rsidRPr="00042BF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файл</w:t>
      </w:r>
      <w:r w:rsidRPr="00042BF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как</w:t>
      </w:r>
      <w:r w:rsidRPr="00042BF7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r w:rsidRPr="00A1147C">
        <w:rPr>
          <w:rFonts w:eastAsia="Times New Roman" w:cs="Times New Roman"/>
          <w:color w:val="000000"/>
          <w:szCs w:val="28"/>
          <w:lang w:val="en-US" w:eastAsia="ru-RU"/>
        </w:rPr>
        <w:t>C</w:t>
      </w:r>
      <w:r w:rsidRPr="00042BF7">
        <w:rPr>
          <w:rFonts w:eastAsia="Times New Roman" w:cs="Times New Roman"/>
          <w:color w:val="000000"/>
          <w:szCs w:val="28"/>
          <w:lang w:eastAsia="ru-RU"/>
        </w:rPr>
        <w:t>:\</w:t>
      </w:r>
      <w:proofErr w:type="spellStart"/>
      <w:r w:rsidRPr="00A1147C">
        <w:rPr>
          <w:rFonts w:eastAsia="Times New Roman" w:cs="Times New Roman"/>
          <w:color w:val="000000"/>
          <w:szCs w:val="28"/>
          <w:lang w:val="en-US" w:eastAsia="ru-RU"/>
        </w:rPr>
        <w:t>createfiles</w:t>
      </w:r>
      <w:proofErr w:type="spellEnd"/>
      <w:r w:rsidRPr="00042BF7">
        <w:rPr>
          <w:rFonts w:eastAsia="Times New Roman" w:cs="Times New Roman"/>
          <w:color w:val="000000"/>
          <w:szCs w:val="28"/>
          <w:lang w:eastAsia="ru-RU"/>
        </w:rPr>
        <w:t>.</w:t>
      </w:r>
      <w:r w:rsidRPr="00A1147C">
        <w:rPr>
          <w:rFonts w:eastAsia="Times New Roman" w:cs="Times New Roman"/>
          <w:color w:val="000000"/>
          <w:szCs w:val="28"/>
          <w:lang w:val="en-US" w:eastAsia="ru-RU"/>
        </w:rPr>
        <w:t>bat</w:t>
      </w:r>
      <w:r w:rsidRPr="00042BF7">
        <w:rPr>
          <w:rFonts w:eastAsia="Times New Roman" w:cs="Times New Roman"/>
          <w:color w:val="000000"/>
          <w:szCs w:val="28"/>
          <w:lang w:eastAsia="ru-RU"/>
        </w:rPr>
        <w:t>».</w:t>
      </w:r>
      <w:r w:rsidRPr="00A1147C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14:paraId="76683DA9" w14:textId="34EFADC7" w:rsidR="00042BF7" w:rsidRPr="00796114" w:rsidRDefault="00042BF7" w:rsidP="00042BF7">
      <w:pPr>
        <w:spacing w:before="335" w:line="240" w:lineRule="auto"/>
        <w:ind w:left="381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9EA7731" wp14:editId="08BF32D4">
            <wp:extent cx="5940425" cy="2842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81EB" w14:textId="77777777" w:rsidR="00042BF7" w:rsidRDefault="00042BF7" w:rsidP="00042BF7">
      <w:pPr>
        <w:spacing w:before="45" w:line="240" w:lineRule="auto"/>
        <w:ind w:left="377" w:right="1084" w:firstLine="3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Откройте окно командной строки и исполните команду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cd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с:\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>. Исполните команду createfiles.bat.</w:t>
      </w:r>
    </w:p>
    <w:p w14:paraId="190EE239" w14:textId="4CFCFE6E" w:rsidR="00042BF7" w:rsidRDefault="00042BF7" w:rsidP="00042BF7">
      <w:pPr>
        <w:spacing w:before="45" w:line="240" w:lineRule="auto"/>
        <w:ind w:left="377" w:right="1084" w:firstLine="3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B9931C" wp14:editId="1CCA6543">
            <wp:extent cx="5940425" cy="2613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73FB" w14:textId="77777777" w:rsidR="00042BF7" w:rsidRPr="00980EA0" w:rsidRDefault="00042BF7" w:rsidP="00042BF7">
      <w:pPr>
        <w:spacing w:before="45" w:line="240" w:lineRule="auto"/>
        <w:ind w:left="377" w:right="1084" w:firstLine="3"/>
        <w:jc w:val="center"/>
        <w:rPr>
          <w:rFonts w:eastAsia="Times New Roman" w:cs="Times New Roman"/>
          <w:szCs w:val="28"/>
          <w:lang w:eastAsia="ru-RU"/>
        </w:rPr>
      </w:pPr>
    </w:p>
    <w:p w14:paraId="64B344C4" w14:textId="77777777" w:rsidR="00042BF7" w:rsidRPr="00980EA0" w:rsidRDefault="00042BF7" w:rsidP="00042BF7">
      <w:pPr>
        <w:spacing w:before="15" w:line="240" w:lineRule="auto"/>
        <w:ind w:left="377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Проводнике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откройте каталог C:\Data\Finance. </w:t>
      </w:r>
    </w:p>
    <w:p w14:paraId="4C61F249" w14:textId="77777777" w:rsidR="00042BF7" w:rsidRDefault="00042BF7" w:rsidP="00042BF7">
      <w:pPr>
        <w:spacing w:before="43" w:line="240" w:lineRule="auto"/>
        <w:ind w:left="19" w:right="607" w:firstLine="35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Если столбец Атрибуты не отображается, щелкните заголовки столбцов, например, Изменен правой кнопкой и выберите Атрибуты. Появится столбец с атрибутами файлов. </w:t>
      </w:r>
    </w:p>
    <w:p w14:paraId="6498C79D" w14:textId="77777777" w:rsidR="00042BF7" w:rsidRDefault="00042BF7" w:rsidP="00042BF7">
      <w:pPr>
        <w:spacing w:before="43" w:line="240" w:lineRule="auto"/>
        <w:ind w:left="19" w:right="607" w:firstLine="35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Настроим отображение атрибутов:</w:t>
      </w:r>
    </w:p>
    <w:p w14:paraId="20366303" w14:textId="073B2520" w:rsidR="00042BF7" w:rsidRDefault="00042BF7" w:rsidP="00042BF7">
      <w:pPr>
        <w:spacing w:before="43" w:line="240" w:lineRule="auto"/>
        <w:ind w:left="19" w:right="607" w:firstLine="359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0BF2E1" wp14:editId="7C714254">
            <wp:extent cx="3324225" cy="4276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4CED" w14:textId="63A242BE" w:rsidR="00042BF7" w:rsidRDefault="00042BF7" w:rsidP="00042BF7">
      <w:pPr>
        <w:spacing w:before="43" w:line="240" w:lineRule="auto"/>
        <w:ind w:left="19" w:right="607" w:firstLine="35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результате увидим такое содержимое папки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58545A">
        <w:rPr>
          <w:rFonts w:eastAsia="Times New Roman" w:cs="Times New Roman"/>
          <w:szCs w:val="28"/>
          <w:lang w:eastAsia="ru-RU"/>
        </w:rPr>
        <w:t>:\</w:t>
      </w:r>
      <w:r>
        <w:rPr>
          <w:rFonts w:eastAsia="Times New Roman" w:cs="Times New Roman"/>
          <w:szCs w:val="28"/>
          <w:lang w:val="en-US" w:eastAsia="ru-RU"/>
        </w:rPr>
        <w:t>Data</w:t>
      </w:r>
      <w:r w:rsidRPr="0058545A">
        <w:rPr>
          <w:rFonts w:eastAsia="Times New Roman" w:cs="Times New Roman"/>
          <w:szCs w:val="28"/>
          <w:lang w:eastAsia="ru-RU"/>
        </w:rPr>
        <w:t>\</w:t>
      </w:r>
      <w:r>
        <w:rPr>
          <w:rFonts w:eastAsia="Times New Roman" w:cs="Times New Roman"/>
          <w:szCs w:val="28"/>
          <w:lang w:val="en-US" w:eastAsia="ru-RU"/>
        </w:rPr>
        <w:t>Finance</w:t>
      </w:r>
      <w:r w:rsidRPr="0058545A">
        <w:rPr>
          <w:rFonts w:eastAsia="Times New Roman" w:cs="Times New Roman"/>
          <w:szCs w:val="28"/>
          <w:lang w:eastAsia="ru-RU"/>
        </w:rPr>
        <w:t>:</w:t>
      </w:r>
    </w:p>
    <w:p w14:paraId="62E766F0" w14:textId="13FDD6B4" w:rsidR="00042BF7" w:rsidRPr="00980EA0" w:rsidRDefault="00CA712A" w:rsidP="00042BF7">
      <w:pPr>
        <w:spacing w:before="43" w:line="240" w:lineRule="auto"/>
        <w:ind w:left="19" w:right="607" w:firstLine="359"/>
        <w:rPr>
          <w:rFonts w:eastAsia="Times New Roman" w:cs="Times New Roman"/>
          <w:szCs w:val="28"/>
          <w:lang w:eastAsia="ru-RU"/>
        </w:rPr>
      </w:pPr>
      <w:r w:rsidRPr="00CA712A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AD889A4" wp14:editId="461E505D">
            <wp:extent cx="5577840" cy="2072640"/>
            <wp:effectExtent l="0" t="0" r="3810" b="3810"/>
            <wp:docPr id="2" name="Рисунок 2" descr="C:\Users\500a5\Desktop\12-11-2021 15-28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12-11-2021 15-28-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6875" w14:textId="77777777" w:rsidR="00102AF4" w:rsidRDefault="00102AF4" w:rsidP="00042BF7">
      <w:pPr>
        <w:rPr>
          <w:rFonts w:eastAsia="Times New Roman" w:cs="Times New Roman"/>
          <w:color w:val="000000"/>
          <w:szCs w:val="28"/>
          <w:lang w:eastAsia="ru-RU"/>
        </w:rPr>
      </w:pPr>
    </w:p>
    <w:p w14:paraId="65E25A21" w14:textId="77777777" w:rsidR="00102AF4" w:rsidRDefault="00102AF4" w:rsidP="00102AF4">
      <w:pPr>
        <w:spacing w:before="290" w:line="240" w:lineRule="auto"/>
        <w:ind w:left="13" w:right="610" w:firstLine="365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2. Запустите программу Архивация данных командой Ntbackup.exe, либо в меню Пуск\Программы\Стандартные\Служебные выберите Архивация данных. </w:t>
      </w:r>
    </w:p>
    <w:p w14:paraId="37A89282" w14:textId="7042C207" w:rsidR="00102AF4" w:rsidRPr="00980EA0" w:rsidRDefault="002C4499" w:rsidP="00102AF4">
      <w:pPr>
        <w:spacing w:before="290" w:line="240" w:lineRule="auto"/>
        <w:ind w:left="13" w:right="610" w:firstLine="365"/>
        <w:jc w:val="center"/>
        <w:rPr>
          <w:rFonts w:eastAsia="Times New Roman" w:cs="Times New Roman"/>
          <w:szCs w:val="28"/>
          <w:lang w:eastAsia="ru-RU"/>
        </w:rPr>
      </w:pPr>
      <w:r w:rsidRPr="002C4499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3DA3FC1" wp14:editId="6D5EFDFD">
            <wp:extent cx="5265420" cy="4290060"/>
            <wp:effectExtent l="0" t="0" r="0" b="0"/>
            <wp:docPr id="8" name="Рисунок 8" descr="C:\Users\500a5\Desktop\16-11-2021 13-1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16-11-2021 13-17-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5BFE" w14:textId="77777777" w:rsidR="00102AF4" w:rsidRPr="00980EA0" w:rsidRDefault="00102AF4" w:rsidP="00102AF4">
      <w:pPr>
        <w:spacing w:before="14" w:line="240" w:lineRule="auto"/>
        <w:ind w:left="381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Снимите флажок </w:t>
      </w:r>
      <w:proofErr w:type="gramStart"/>
      <w:r w:rsidRPr="00102AF4">
        <w:rPr>
          <w:rFonts w:eastAsia="Times New Roman" w:cs="Times New Roman"/>
          <w:i/>
          <w:iCs/>
          <w:color w:val="000000"/>
          <w:szCs w:val="28"/>
          <w:lang w:eastAsia="ru-RU"/>
        </w:rPr>
        <w:t>Всегда</w:t>
      </w:r>
      <w:proofErr w:type="gramEnd"/>
      <w:r w:rsidRPr="00102AF4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 запускать в режиме мастера. </w:t>
      </w:r>
    </w:p>
    <w:p w14:paraId="571B0626" w14:textId="77777777" w:rsidR="00102AF4" w:rsidRPr="00980EA0" w:rsidRDefault="00102AF4" w:rsidP="00102AF4">
      <w:pPr>
        <w:spacing w:before="43" w:line="240" w:lineRule="auto"/>
        <w:ind w:left="17" w:right="605" w:firstLine="362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Щелкните Расширенный режим и перейдите на вкладку Архивация. </w:t>
      </w:r>
    </w:p>
    <w:p w14:paraId="42C7C8B4" w14:textId="77777777" w:rsidR="00102AF4" w:rsidRDefault="00102AF4" w:rsidP="00102AF4">
      <w:pPr>
        <w:spacing w:before="11" w:line="240" w:lineRule="auto"/>
        <w:ind w:left="20" w:right="607" w:firstLine="357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Раскройте узел Мой компьютер, диск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С:,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папку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Data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, затем щелкните каталог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 </w:t>
      </w:r>
    </w:p>
    <w:p w14:paraId="056B869F" w14:textId="6F8066C2" w:rsidR="00102AF4" w:rsidRDefault="002C4499" w:rsidP="00102AF4">
      <w:pPr>
        <w:spacing w:before="11" w:line="240" w:lineRule="auto"/>
        <w:ind w:left="20" w:right="607" w:firstLine="357"/>
        <w:jc w:val="center"/>
        <w:rPr>
          <w:rFonts w:eastAsia="Times New Roman" w:cs="Times New Roman"/>
          <w:szCs w:val="28"/>
          <w:lang w:eastAsia="ru-RU"/>
        </w:rPr>
      </w:pPr>
      <w:r w:rsidRPr="002C4499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7D243C1" wp14:editId="3D25D59B">
            <wp:extent cx="5013960" cy="3977640"/>
            <wp:effectExtent l="0" t="0" r="0" b="3810"/>
            <wp:docPr id="13" name="Рисунок 13" descr="C:\Users\500a5\Desktop\16-11-2021 13-1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16-11-2021 13-18-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BC95" w14:textId="77777777" w:rsidR="00102AF4" w:rsidRPr="00980EA0" w:rsidRDefault="00102AF4" w:rsidP="00102AF4">
      <w:pPr>
        <w:spacing w:before="148" w:line="240" w:lineRule="auto"/>
        <w:ind w:left="377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меню Задание выберите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Сохранить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выделенные. </w:t>
      </w:r>
    </w:p>
    <w:p w14:paraId="347D5A93" w14:textId="77777777" w:rsidR="00102AF4" w:rsidRDefault="00102AF4" w:rsidP="00102AF4">
      <w:pPr>
        <w:spacing w:before="43" w:line="240" w:lineRule="auto"/>
        <w:ind w:left="19" w:right="613" w:firstLine="362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Сохраните список выбранных файлов под именем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Backup.bks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 </w:t>
      </w:r>
    </w:p>
    <w:p w14:paraId="480886F5" w14:textId="2BF31D4F" w:rsidR="00102AF4" w:rsidRPr="00980EA0" w:rsidRDefault="00102AF4" w:rsidP="00102AF4">
      <w:pPr>
        <w:spacing w:before="43" w:line="240" w:lineRule="auto"/>
        <w:ind w:left="19" w:right="613" w:firstLine="362"/>
        <w:jc w:val="center"/>
        <w:rPr>
          <w:rFonts w:eastAsia="Times New Roman" w:cs="Times New Roman"/>
          <w:szCs w:val="28"/>
          <w:lang w:eastAsia="ru-RU"/>
        </w:rPr>
      </w:pPr>
    </w:p>
    <w:p w14:paraId="0A2E2F69" w14:textId="7D99AC61" w:rsidR="00102AF4" w:rsidRPr="00980EA0" w:rsidRDefault="00102AF4" w:rsidP="00102AF4">
      <w:pPr>
        <w:spacing w:before="11" w:line="240" w:lineRule="auto"/>
        <w:ind w:left="17" w:right="615" w:firstLine="360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В поле Носитель архива или имя файла введите </w:t>
      </w:r>
      <w:r>
        <w:rPr>
          <w:rFonts w:eastAsia="Times New Roman" w:cs="Times New Roman"/>
          <w:color w:val="000000"/>
          <w:szCs w:val="28"/>
          <w:lang w:val="en-US" w:eastAsia="ru-RU"/>
        </w:rPr>
        <w:t>C</w:t>
      </w:r>
      <w:r w:rsidRPr="00980EA0">
        <w:rPr>
          <w:rFonts w:eastAsia="Times New Roman" w:cs="Times New Roman"/>
          <w:color w:val="000000"/>
          <w:szCs w:val="28"/>
          <w:lang w:eastAsia="ru-RU"/>
        </w:rPr>
        <w:t>:\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backup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normal.bkf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 </w:t>
      </w:r>
    </w:p>
    <w:p w14:paraId="28DD90C9" w14:textId="77777777" w:rsidR="00102AF4" w:rsidRDefault="00102AF4" w:rsidP="00102AF4">
      <w:pPr>
        <w:spacing w:before="11" w:line="240" w:lineRule="auto"/>
        <w:ind w:left="23" w:right="604" w:firstLine="356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Щелкните кнопку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Архивировать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, а затем Дополнительно. Убедитесь, что в списке Тип архива выбрано Обычный. </w:t>
      </w:r>
    </w:p>
    <w:p w14:paraId="570826FD" w14:textId="77777777" w:rsidR="00102AF4" w:rsidRDefault="00102AF4" w:rsidP="00102AF4">
      <w:pPr>
        <w:spacing w:before="11" w:line="240" w:lineRule="auto"/>
        <w:ind w:left="23" w:right="604" w:firstLine="356"/>
        <w:jc w:val="center"/>
        <w:rPr>
          <w:noProof/>
        </w:rPr>
      </w:pPr>
    </w:p>
    <w:p w14:paraId="6ECCAC0C" w14:textId="28B82ADB" w:rsidR="00102AF4" w:rsidRDefault="00102AF4" w:rsidP="00102AF4">
      <w:pPr>
        <w:spacing w:before="11" w:line="240" w:lineRule="auto"/>
        <w:ind w:left="23" w:right="604" w:firstLine="356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CF13707" w14:textId="77777777" w:rsidR="00102AF4" w:rsidRDefault="00102AF4" w:rsidP="00102AF4">
      <w:pPr>
        <w:spacing w:before="11" w:line="240" w:lineRule="auto"/>
        <w:ind w:left="23" w:right="604" w:firstLine="356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Щелкните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Затереть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данные носителя этим, а затем Архивировать. </w:t>
      </w:r>
    </w:p>
    <w:p w14:paraId="0CD8EC53" w14:textId="0C4CFF7A" w:rsidR="00102AF4" w:rsidRDefault="002C4499" w:rsidP="00102AF4">
      <w:pPr>
        <w:spacing w:before="11" w:line="240" w:lineRule="auto"/>
        <w:ind w:left="23" w:right="604" w:firstLine="356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4499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11AB6F1B" wp14:editId="7C59638C">
            <wp:extent cx="5280660" cy="4251960"/>
            <wp:effectExtent l="0" t="0" r="0" b="0"/>
            <wp:docPr id="15" name="Рисунок 15" descr="C:\Users\500a5\Desktop\16-11-2021 13-18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16-11-2021 13-18-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EB64" w14:textId="77777777" w:rsidR="00102AF4" w:rsidRDefault="00102AF4" w:rsidP="00102AF4">
      <w:pPr>
        <w:spacing w:before="11" w:line="240" w:lineRule="auto"/>
        <w:ind w:left="23" w:right="604" w:firstLine="356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Откроется диалоговое окно Ход архивации. После завершения архивации щелкните кнопку Отчет. </w:t>
      </w:r>
    </w:p>
    <w:p w14:paraId="00C940DC" w14:textId="7CDA471A" w:rsidR="00102AF4" w:rsidRPr="00980EA0" w:rsidRDefault="002C4499" w:rsidP="00102AF4">
      <w:pPr>
        <w:spacing w:before="11" w:line="240" w:lineRule="auto"/>
        <w:ind w:left="23" w:right="604" w:firstLine="356"/>
        <w:jc w:val="center"/>
        <w:rPr>
          <w:rFonts w:eastAsia="Times New Roman" w:cs="Times New Roman"/>
          <w:szCs w:val="28"/>
          <w:lang w:eastAsia="ru-RU"/>
        </w:rPr>
      </w:pPr>
      <w:r w:rsidRPr="002C4499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7B61106" wp14:editId="380A43DD">
            <wp:extent cx="5372100" cy="4373880"/>
            <wp:effectExtent l="0" t="0" r="0" b="7620"/>
            <wp:docPr id="21" name="Рисунок 21" descr="C:\Users\500a5\Desktop\16-11-2021 14-05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16-11-2021 14-05-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9F031" w14:textId="77777777" w:rsidR="00102AF4" w:rsidRDefault="00102AF4" w:rsidP="00102AF4">
      <w:pPr>
        <w:spacing w:before="14" w:line="240" w:lineRule="auto"/>
        <w:ind w:left="23" w:right="607" w:firstLine="354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Просмотрите отчет. Он не должен содержать ошибок. Заметьте, что в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Проводнике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столбец Атрибуты теперь не содержит атрибуты архивирования. </w:t>
      </w:r>
    </w:p>
    <w:p w14:paraId="35107174" w14:textId="77777777" w:rsidR="00102AF4" w:rsidRDefault="00102AF4" w:rsidP="00102AF4">
      <w:pPr>
        <w:spacing w:before="14" w:line="240" w:lineRule="auto"/>
        <w:ind w:left="23" w:right="607" w:firstLine="354"/>
        <w:rPr>
          <w:rFonts w:eastAsia="Times New Roman" w:cs="Times New Roman"/>
          <w:color w:val="000000"/>
          <w:szCs w:val="28"/>
          <w:lang w:eastAsia="ru-RU"/>
        </w:rPr>
      </w:pPr>
    </w:p>
    <w:p w14:paraId="52DD326D" w14:textId="382468E7" w:rsidR="00102AF4" w:rsidRDefault="002C4499" w:rsidP="00102AF4">
      <w:pPr>
        <w:spacing w:before="14" w:line="240" w:lineRule="auto"/>
        <w:ind w:left="23" w:right="607" w:firstLine="354"/>
        <w:jc w:val="center"/>
        <w:rPr>
          <w:rFonts w:eastAsia="Times New Roman" w:cs="Times New Roman"/>
          <w:szCs w:val="28"/>
          <w:lang w:eastAsia="ru-RU"/>
        </w:rPr>
      </w:pPr>
      <w:r w:rsidRPr="002C4499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DE10ED7" wp14:editId="49AACA6C">
            <wp:extent cx="5836920" cy="4968240"/>
            <wp:effectExtent l="0" t="0" r="0" b="3810"/>
            <wp:docPr id="35" name="Рисунок 35" descr="C:\Users\500a5\Desktop\16-11-2021 14-08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6-11-2021 14-08-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A6A0" w14:textId="11E628A0" w:rsidR="00102AF4" w:rsidRPr="00CA54FA" w:rsidRDefault="00102AF4" w:rsidP="002C4499">
      <w:pPr>
        <w:spacing w:before="14" w:line="240" w:lineRule="auto"/>
        <w:ind w:left="23" w:right="-1" w:firstLine="354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не содержит ошибок. </w:t>
      </w:r>
    </w:p>
    <w:p w14:paraId="4B310E68" w14:textId="77777777" w:rsidR="00102AF4" w:rsidRPr="00980EA0" w:rsidRDefault="00102AF4" w:rsidP="00102AF4">
      <w:pPr>
        <w:spacing w:before="290" w:line="240" w:lineRule="auto"/>
        <w:ind w:left="384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3. Разностная архивация </w:t>
      </w:r>
    </w:p>
    <w:p w14:paraId="34029428" w14:textId="77777777" w:rsidR="00102AF4" w:rsidRPr="00980EA0" w:rsidRDefault="00102AF4" w:rsidP="00102AF4">
      <w:pPr>
        <w:spacing w:before="113" w:line="240" w:lineRule="auto"/>
        <w:ind w:left="17" w:right="613" w:firstLine="364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Откройте файл C:\Data\Finance\current.txt и добавьте в него любой текст. Сохраните и закройте файл. </w:t>
      </w:r>
    </w:p>
    <w:p w14:paraId="61FA9D58" w14:textId="77777777" w:rsidR="00102AF4" w:rsidRDefault="00102AF4" w:rsidP="00102AF4">
      <w:pPr>
        <w:spacing w:before="15" w:line="240" w:lineRule="auto"/>
        <w:ind w:left="23" w:right="604" w:firstLine="355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Изучите папку C:\Data\Finance в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Проводнике.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Для каких файлов отображается атрибут архивирования? </w:t>
      </w:r>
    </w:p>
    <w:p w14:paraId="66731880" w14:textId="77777777" w:rsidR="00102AF4" w:rsidRPr="00CA54FA" w:rsidRDefault="00102AF4" w:rsidP="00102AF4">
      <w:pPr>
        <w:spacing w:before="15" w:line="240" w:lineRule="auto"/>
        <w:ind w:left="23" w:right="604" w:firstLine="355"/>
        <w:rPr>
          <w:rFonts w:eastAsia="Times New Roman" w:cs="Times New Roman"/>
          <w:i/>
          <w:iCs/>
          <w:color w:val="000000"/>
          <w:szCs w:val="28"/>
          <w:lang w:eastAsia="ru-RU"/>
        </w:rPr>
      </w:pPr>
      <w:r w:rsidRPr="00CA54FA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После изменения файла атрибут сменился (Был </w:t>
      </w:r>
      <w:r w:rsidRPr="00CA54FA">
        <w:rPr>
          <w:rFonts w:eastAsia="Times New Roman" w:cs="Times New Roman"/>
          <w:i/>
          <w:iCs/>
          <w:color w:val="000000"/>
          <w:szCs w:val="28"/>
          <w:lang w:val="en-US" w:eastAsia="ru-RU"/>
        </w:rPr>
        <w:t>N</w:t>
      </w:r>
      <w:r w:rsidRPr="00CA54FA">
        <w:rPr>
          <w:rFonts w:eastAsia="Times New Roman" w:cs="Times New Roman"/>
          <w:i/>
          <w:iCs/>
          <w:color w:val="000000"/>
          <w:szCs w:val="28"/>
          <w:lang w:eastAsia="ru-RU"/>
        </w:rPr>
        <w:t>, стал А):</w:t>
      </w:r>
    </w:p>
    <w:p w14:paraId="687FD70A" w14:textId="77777777" w:rsidR="00102AF4" w:rsidRDefault="00102AF4" w:rsidP="00102AF4">
      <w:pPr>
        <w:spacing w:before="15" w:line="240" w:lineRule="auto"/>
        <w:ind w:left="23" w:right="604" w:firstLine="355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0B699418" w14:textId="0E965DD2" w:rsidR="00102AF4" w:rsidRPr="000B5EE5" w:rsidRDefault="002C4499" w:rsidP="00102AF4">
      <w:pPr>
        <w:spacing w:before="15" w:line="240" w:lineRule="auto"/>
        <w:ind w:left="23" w:right="604" w:firstLine="355"/>
        <w:jc w:val="center"/>
        <w:rPr>
          <w:rFonts w:eastAsia="Times New Roman" w:cs="Times New Roman"/>
          <w:szCs w:val="28"/>
          <w:lang w:eastAsia="ru-RU"/>
        </w:rPr>
      </w:pPr>
      <w:r w:rsidRPr="002C4499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A1C0FE6" wp14:editId="7A6BA498">
            <wp:extent cx="2910840" cy="3794760"/>
            <wp:effectExtent l="0" t="0" r="3810" b="0"/>
            <wp:docPr id="46" name="Рисунок 46" descr="C:\Users\500a5\Desktop\16-11-2021 14-1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16-11-2021 14-13-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210D" w14:textId="77777777" w:rsidR="00102AF4" w:rsidRPr="00980EA0" w:rsidRDefault="00102AF4" w:rsidP="00102AF4">
      <w:pPr>
        <w:spacing w:before="15" w:line="240" w:lineRule="auto"/>
        <w:ind w:left="17" w:right="607" w:firstLine="361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Запустите программу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Архивация данных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и перейдите на вкладку Архивация. </w:t>
      </w:r>
    </w:p>
    <w:p w14:paraId="31F7E2BD" w14:textId="77777777" w:rsidR="00102AF4" w:rsidRPr="00980EA0" w:rsidRDefault="00102AF4" w:rsidP="00102AF4">
      <w:pPr>
        <w:spacing w:before="15" w:line="240" w:lineRule="auto"/>
        <w:ind w:left="23" w:right="605" w:firstLine="355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В меню Задание выберите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Загрузить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выделенные, чтобы загрузить список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Backup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 </w:t>
      </w:r>
    </w:p>
    <w:p w14:paraId="0A38C86F" w14:textId="1502B699" w:rsidR="00102AF4" w:rsidRPr="00980EA0" w:rsidRDefault="003106C8" w:rsidP="00102AF4">
      <w:pPr>
        <w:spacing w:before="43" w:line="240" w:lineRule="auto"/>
        <w:ind w:left="20" w:right="610" w:firstLine="359"/>
        <w:jc w:val="center"/>
        <w:rPr>
          <w:rFonts w:eastAsia="Times New Roman" w:cs="Times New Roman"/>
          <w:szCs w:val="28"/>
          <w:lang w:eastAsia="ru-RU"/>
        </w:rPr>
      </w:pPr>
      <w:r w:rsidRPr="003106C8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5DF336FD" wp14:editId="2423D756">
            <wp:extent cx="5219700" cy="4366260"/>
            <wp:effectExtent l="0" t="0" r="0" b="0"/>
            <wp:docPr id="5" name="Рисунок 5" descr="C:\Users\500a5\Desktop\22-11-2021 00-3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22-11-2021 00-37-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E0598" w14:textId="77777777" w:rsidR="00102AF4" w:rsidRDefault="00102AF4" w:rsidP="00102AF4">
      <w:pPr>
        <w:spacing w:before="14" w:line="240" w:lineRule="auto"/>
        <w:ind w:left="23" w:right="611" w:firstLine="354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Посмотрите на папку в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>Проводнике</w:t>
      </w:r>
      <w:r w:rsidRPr="00980EA0">
        <w:rPr>
          <w:rFonts w:eastAsia="Times New Roman" w:cs="Times New Roman"/>
          <w:color w:val="000000"/>
          <w:szCs w:val="28"/>
          <w:lang w:eastAsia="ru-RU"/>
        </w:rPr>
        <w:t>. Для каких файлов установлен атрибут архивирования? </w:t>
      </w:r>
    </w:p>
    <w:p w14:paraId="7AD965B1" w14:textId="77777777" w:rsidR="00102AF4" w:rsidRPr="00CA54FA" w:rsidRDefault="00102AF4" w:rsidP="00102AF4">
      <w:pPr>
        <w:spacing w:before="14" w:line="240" w:lineRule="auto"/>
        <w:ind w:left="23" w:right="611" w:firstLine="354"/>
        <w:rPr>
          <w:rFonts w:eastAsia="Times New Roman" w:cs="Times New Roman"/>
          <w:i/>
          <w:iCs/>
          <w:szCs w:val="28"/>
          <w:lang w:eastAsia="ru-RU"/>
        </w:rPr>
      </w:pPr>
      <w:r w:rsidRPr="00CA54FA">
        <w:rPr>
          <w:rFonts w:eastAsia="Times New Roman" w:cs="Times New Roman"/>
          <w:i/>
          <w:iCs/>
          <w:szCs w:val="28"/>
          <w:lang w:eastAsia="ru-RU"/>
        </w:rPr>
        <w:t>Атрибут архивирования был установлен только для файла, который был изменен, что также отображено в отчете: был сохранен только 1 файл из 3.</w:t>
      </w:r>
    </w:p>
    <w:p w14:paraId="011F3077" w14:textId="26C379AD" w:rsidR="00102AF4" w:rsidRPr="00980EA0" w:rsidRDefault="003106C8" w:rsidP="00102AF4">
      <w:pPr>
        <w:spacing w:before="14" w:line="240" w:lineRule="auto"/>
        <w:ind w:left="23" w:right="611" w:firstLine="354"/>
        <w:jc w:val="center"/>
        <w:rPr>
          <w:rFonts w:eastAsia="Times New Roman" w:cs="Times New Roman"/>
          <w:szCs w:val="28"/>
          <w:lang w:eastAsia="ru-RU"/>
        </w:rPr>
      </w:pPr>
      <w:r w:rsidRPr="003106C8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1155957D" wp14:editId="34622BFB">
            <wp:extent cx="5532120" cy="1836420"/>
            <wp:effectExtent l="0" t="0" r="0" b="0"/>
            <wp:docPr id="7" name="Рисунок 7" descr="C:\Users\500a5\Desktop\22-11-2021 00-38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22-11-2021 00-38-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794F" w14:textId="0A7065EC" w:rsidR="00102AF4" w:rsidRPr="00980EA0" w:rsidRDefault="00102AF4" w:rsidP="00102AF4">
      <w:pPr>
        <w:spacing w:before="148" w:line="240" w:lineRule="auto"/>
        <w:ind w:left="23" w:right="606" w:firstLine="355"/>
        <w:rPr>
          <w:rFonts w:eastAsia="Times New Roman" w:cs="Times New Roman"/>
          <w:szCs w:val="28"/>
          <w:lang w:eastAsia="ru-RU"/>
        </w:rPr>
      </w:pPr>
    </w:p>
    <w:p w14:paraId="41859A4D" w14:textId="77777777" w:rsidR="00102AF4" w:rsidRPr="00980EA0" w:rsidRDefault="00102AF4" w:rsidP="00102AF4">
      <w:pPr>
        <w:spacing w:before="290" w:line="240" w:lineRule="auto"/>
        <w:ind w:left="379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4. Добавочная архивация </w:t>
      </w:r>
    </w:p>
    <w:p w14:paraId="3D7D4434" w14:textId="77777777" w:rsidR="00102AF4" w:rsidRPr="00980EA0" w:rsidRDefault="00102AF4" w:rsidP="00102AF4">
      <w:pPr>
        <w:spacing w:before="113" w:line="240" w:lineRule="auto"/>
        <w:ind w:left="17" w:right="607" w:firstLine="361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Запустите программу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Архивация данных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и перейдите на вкладку Архивация. </w:t>
      </w:r>
    </w:p>
    <w:p w14:paraId="09AE5CA1" w14:textId="77777777" w:rsidR="00102AF4" w:rsidRPr="00980EA0" w:rsidRDefault="00102AF4" w:rsidP="00102AF4">
      <w:pPr>
        <w:spacing w:before="15" w:line="240" w:lineRule="auto"/>
        <w:ind w:left="23" w:right="605" w:firstLine="355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В меню Задание выберите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Загрузить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выделенные, чтобы загрузить список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Backup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 </w:t>
      </w:r>
    </w:p>
    <w:p w14:paraId="012448E2" w14:textId="77777777" w:rsidR="00102AF4" w:rsidRPr="00980EA0" w:rsidRDefault="00102AF4" w:rsidP="00102AF4">
      <w:pPr>
        <w:spacing w:before="15" w:line="240" w:lineRule="auto"/>
        <w:ind w:left="22" w:right="612" w:firstLine="355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В поле Носитель архива или имя файла введите путь c:\backup-inc day2.bkf. </w:t>
      </w:r>
    </w:p>
    <w:p w14:paraId="680CC903" w14:textId="77777777" w:rsidR="00102AF4" w:rsidRPr="00980EA0" w:rsidRDefault="00102AF4" w:rsidP="00102AF4">
      <w:pPr>
        <w:spacing w:before="15" w:line="240" w:lineRule="auto"/>
        <w:ind w:left="379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Щелкните Архивировать. </w:t>
      </w:r>
    </w:p>
    <w:p w14:paraId="4D8859CC" w14:textId="77777777" w:rsidR="00102AF4" w:rsidRDefault="00102AF4" w:rsidP="00102AF4">
      <w:pPr>
        <w:spacing w:before="43" w:line="240" w:lineRule="auto"/>
        <w:ind w:left="18" w:right="606" w:firstLine="361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Щелкните кнопку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Дополнительно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и выберите тип архива Добавочный. </w:t>
      </w:r>
    </w:p>
    <w:p w14:paraId="02E9C706" w14:textId="77777777" w:rsidR="00102AF4" w:rsidRDefault="00102AF4" w:rsidP="00102AF4">
      <w:pPr>
        <w:spacing w:before="43" w:line="240" w:lineRule="auto"/>
        <w:ind w:left="18" w:right="606" w:firstLine="361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5D84D179" w14:textId="189EF7BC" w:rsidR="00102AF4" w:rsidRPr="00980EA0" w:rsidRDefault="003106C8" w:rsidP="00102AF4">
      <w:pPr>
        <w:spacing w:before="43" w:line="240" w:lineRule="auto"/>
        <w:ind w:left="18" w:right="606" w:firstLine="361"/>
        <w:jc w:val="center"/>
        <w:rPr>
          <w:rFonts w:eastAsia="Times New Roman" w:cs="Times New Roman"/>
          <w:szCs w:val="28"/>
          <w:lang w:eastAsia="ru-RU"/>
        </w:rPr>
      </w:pPr>
      <w:r w:rsidRPr="003106C8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3852E680" wp14:editId="39F99751">
            <wp:extent cx="3451860" cy="3520440"/>
            <wp:effectExtent l="0" t="0" r="0" b="3810"/>
            <wp:docPr id="9" name="Рисунок 9" descr="C:\Users\500a5\Desktop\22-11-2021 00-4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22-11-2021 00-46-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F3D0" w14:textId="77777777" w:rsidR="00102AF4" w:rsidRDefault="00102AF4" w:rsidP="00102AF4">
      <w:pPr>
        <w:spacing w:before="11" w:line="240" w:lineRule="auto"/>
        <w:ind w:left="19" w:right="613" w:firstLine="359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Запустите резервное копирование и после завершения убедитесь, что оно выполнилось без ошибок. </w:t>
      </w:r>
    </w:p>
    <w:p w14:paraId="7AEA4FC5" w14:textId="77777777" w:rsidR="00102AF4" w:rsidRDefault="00102AF4" w:rsidP="00102AF4">
      <w:pPr>
        <w:spacing w:before="11" w:line="240" w:lineRule="auto"/>
        <w:ind w:left="19" w:right="613" w:firstLine="359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0A033746" w14:textId="2592A916" w:rsidR="00102AF4" w:rsidRDefault="00102AF4" w:rsidP="00102AF4">
      <w:pPr>
        <w:spacing w:before="11" w:line="240" w:lineRule="auto"/>
        <w:ind w:left="19" w:right="613" w:firstLine="359"/>
        <w:jc w:val="center"/>
        <w:rPr>
          <w:rFonts w:eastAsia="Times New Roman" w:cs="Times New Roman"/>
          <w:szCs w:val="28"/>
          <w:lang w:eastAsia="ru-RU"/>
        </w:rPr>
      </w:pPr>
    </w:p>
    <w:p w14:paraId="386C31E7" w14:textId="77777777" w:rsidR="00102AF4" w:rsidRPr="00980EA0" w:rsidRDefault="00102AF4" w:rsidP="00102AF4">
      <w:pPr>
        <w:spacing w:before="11" w:line="240" w:lineRule="auto"/>
        <w:ind w:left="19" w:right="613" w:firstLine="35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Копирование было произведено без ошибок.</w:t>
      </w:r>
    </w:p>
    <w:p w14:paraId="29C32A9C" w14:textId="77777777" w:rsidR="00102AF4" w:rsidRDefault="00102AF4" w:rsidP="00102AF4">
      <w:pPr>
        <w:spacing w:before="11" w:line="240" w:lineRule="auto"/>
        <w:ind w:left="23" w:right="608" w:firstLine="354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Посмотрите на папку в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>Проводнике</w:t>
      </w:r>
      <w:r w:rsidRPr="00980EA0">
        <w:rPr>
          <w:rFonts w:eastAsia="Times New Roman" w:cs="Times New Roman"/>
          <w:color w:val="000000"/>
          <w:szCs w:val="28"/>
          <w:lang w:eastAsia="ru-RU"/>
        </w:rPr>
        <w:t>. Для каких файлов установлен атрибут архивирования? </w:t>
      </w:r>
    </w:p>
    <w:p w14:paraId="3F466549" w14:textId="782F136A" w:rsidR="00102AF4" w:rsidRDefault="008E4FBF" w:rsidP="00102AF4">
      <w:pPr>
        <w:spacing w:before="11" w:line="240" w:lineRule="auto"/>
        <w:ind w:left="23" w:right="608" w:firstLine="354"/>
        <w:jc w:val="center"/>
        <w:rPr>
          <w:rFonts w:eastAsia="Times New Roman" w:cs="Times New Roman"/>
          <w:szCs w:val="28"/>
          <w:lang w:eastAsia="ru-RU"/>
        </w:rPr>
      </w:pPr>
      <w:r w:rsidRPr="008E4FBF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5D8136C2" wp14:editId="732F49CC">
            <wp:extent cx="5940425" cy="1980142"/>
            <wp:effectExtent l="0" t="0" r="3175" b="1270"/>
            <wp:docPr id="14" name="Рисунок 14" descr="C:\Users\500a5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675B" w14:textId="77777777" w:rsidR="00102AF4" w:rsidRPr="00980EA0" w:rsidRDefault="00102AF4" w:rsidP="00102AF4">
      <w:pPr>
        <w:spacing w:before="11" w:line="240" w:lineRule="auto"/>
        <w:ind w:left="23" w:right="608" w:firstLine="354"/>
        <w:jc w:val="center"/>
        <w:rPr>
          <w:rFonts w:eastAsia="Times New Roman" w:cs="Times New Roman"/>
          <w:szCs w:val="28"/>
          <w:lang w:eastAsia="ru-RU"/>
        </w:rPr>
      </w:pPr>
    </w:p>
    <w:p w14:paraId="7991CC9F" w14:textId="77777777" w:rsidR="00102AF4" w:rsidRDefault="00102AF4" w:rsidP="00102AF4">
      <w:pPr>
        <w:spacing w:before="11" w:line="240" w:lineRule="auto"/>
        <w:ind w:left="20" w:right="604" w:firstLine="361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Откройте файл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Projections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и внесите какие-либо изменения. Сохраните и закройте файл. Для этого файла в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Проводнике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должен появиться атрибут архивирования. </w:t>
      </w:r>
    </w:p>
    <w:p w14:paraId="5DF74D07" w14:textId="285F689B" w:rsidR="00CA54FA" w:rsidRDefault="008E4FBF" w:rsidP="00CA54FA">
      <w:pPr>
        <w:spacing w:before="291" w:line="240" w:lineRule="auto"/>
        <w:ind w:left="385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E4FBF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5C0E81EA" wp14:editId="723A83E1">
            <wp:extent cx="5940425" cy="1095009"/>
            <wp:effectExtent l="0" t="0" r="3175" b="0"/>
            <wp:docPr id="16" name="Рисунок 16" descr="C:\Users\500a5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1E24" w14:textId="0DCD2898" w:rsidR="00CA54FA" w:rsidRPr="00CA54FA" w:rsidRDefault="00102AF4" w:rsidP="00CA54FA">
      <w:pPr>
        <w:spacing w:before="291" w:line="240" w:lineRule="auto"/>
        <w:ind w:left="385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lastRenderedPageBreak/>
        <w:t>5. Восстановление данных </w:t>
      </w:r>
    </w:p>
    <w:p w14:paraId="6D482906" w14:textId="77777777" w:rsidR="00102AF4" w:rsidRPr="00980EA0" w:rsidRDefault="00102AF4" w:rsidP="00102AF4">
      <w:pPr>
        <w:spacing w:before="113" w:line="240" w:lineRule="auto"/>
        <w:ind w:left="385"/>
        <w:jc w:val="both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5.1. Проверка процедур архивации и восстановления </w:t>
      </w:r>
    </w:p>
    <w:p w14:paraId="045AC4F1" w14:textId="77777777" w:rsidR="00102AF4" w:rsidRDefault="00102AF4" w:rsidP="00102AF4">
      <w:pPr>
        <w:spacing w:before="45" w:line="240" w:lineRule="auto"/>
        <w:ind w:left="37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Запустите программу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>Архивация данных</w:t>
      </w: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. Перейдите на вкладку Восстановление и управление носителем. Щелкните знак «+», чтобы раскрыть файл. Щелкните знак «+», чтобы раскрыть файл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Backup-normal.bkf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. Установите флажок, чтобы выбрать диск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С:.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Последовательно раскройте узлы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С:,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Data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 Заметьте: после выбора папки и С: будут отмечены ее вложенные папки и файлы. 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В списке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Восстановить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файлы в выберите Альтернативное размещение. 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В поле Альтернативное размещение введите путь C:\TestRestore. Щелкните Восстановить. </w:t>
      </w:r>
    </w:p>
    <w:p w14:paraId="29420B79" w14:textId="77777777" w:rsidR="00102AF4" w:rsidRDefault="00102AF4" w:rsidP="00102AF4">
      <w:pPr>
        <w:spacing w:before="15" w:line="240" w:lineRule="auto"/>
        <w:ind w:left="377" w:right="822" w:hanging="2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65BEE417" w14:textId="787A0635" w:rsidR="00102AF4" w:rsidRPr="00980EA0" w:rsidRDefault="008E4FBF" w:rsidP="00102AF4">
      <w:pPr>
        <w:spacing w:before="15" w:line="240" w:lineRule="auto"/>
        <w:ind w:left="377" w:right="822" w:hanging="2"/>
        <w:jc w:val="center"/>
        <w:rPr>
          <w:rFonts w:eastAsia="Times New Roman" w:cs="Times New Roman"/>
          <w:szCs w:val="28"/>
          <w:lang w:eastAsia="ru-RU"/>
        </w:rPr>
      </w:pPr>
      <w:r w:rsidRPr="008E4FB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7C206D2" wp14:editId="35BB9619">
            <wp:extent cx="5814060" cy="3756660"/>
            <wp:effectExtent l="0" t="0" r="0" b="0"/>
            <wp:docPr id="48" name="Рисунок 48" descr="C:\Users\500a5\Desktop\22-11-2021 01-0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22-11-2021 01-01-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3CF7" w14:textId="77777777" w:rsidR="00102AF4" w:rsidRDefault="00102AF4" w:rsidP="00102AF4">
      <w:pPr>
        <w:spacing w:before="15" w:line="240" w:lineRule="auto"/>
        <w:ind w:left="23" w:right="610" w:firstLine="355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После завершения задания восстановления щелкните кнопку Отчет и изучите журнал операции восстановления. </w:t>
      </w:r>
    </w:p>
    <w:p w14:paraId="4CCCBE2D" w14:textId="77777777" w:rsidR="00102AF4" w:rsidRDefault="00102AF4" w:rsidP="00102AF4">
      <w:pPr>
        <w:spacing w:before="15" w:line="240" w:lineRule="auto"/>
        <w:ind w:left="23" w:right="610" w:firstLine="355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65A89425" w14:textId="74C5FF55" w:rsidR="00102AF4" w:rsidRPr="00980EA0" w:rsidRDefault="00EC32E7" w:rsidP="00102AF4">
      <w:pPr>
        <w:spacing w:before="15" w:line="240" w:lineRule="auto"/>
        <w:ind w:left="23" w:right="610" w:firstLine="355"/>
        <w:jc w:val="center"/>
        <w:rPr>
          <w:rFonts w:eastAsia="Times New Roman" w:cs="Times New Roman"/>
          <w:szCs w:val="28"/>
          <w:lang w:eastAsia="ru-RU"/>
        </w:rPr>
      </w:pPr>
      <w:r w:rsidRPr="00EC32E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B245CD6" wp14:editId="745ED2B2">
            <wp:extent cx="3291840" cy="1729740"/>
            <wp:effectExtent l="0" t="0" r="3810" b="3810"/>
            <wp:docPr id="59" name="Рисунок 59" descr="C:\Users\500a5\Desktop\22-11-2021 02-03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500a5\Desktop\22-11-2021 02-03-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3A71" w14:textId="741C75F6" w:rsidR="00102AF4" w:rsidRPr="00980EA0" w:rsidRDefault="00102AF4" w:rsidP="00102AF4">
      <w:pPr>
        <w:spacing w:before="15" w:line="240" w:lineRule="auto"/>
        <w:ind w:left="24" w:right="613" w:firstLine="357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Откройте папку и убедитесь, что структура папки и файлы восстановлены правильно. </w:t>
      </w:r>
    </w:p>
    <w:p w14:paraId="60F6C336" w14:textId="77777777" w:rsidR="00102AF4" w:rsidRDefault="00102AF4" w:rsidP="00102AF4">
      <w:pPr>
        <w:spacing w:before="15" w:line="240" w:lineRule="auto"/>
        <w:ind w:left="16" w:right="611" w:firstLine="362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lastRenderedPageBreak/>
        <w:t>Повторите вышеописанные шаги для восстановления файла backup-diff-day2.bkf. </w:t>
      </w:r>
    </w:p>
    <w:p w14:paraId="75ABD75D" w14:textId="77777777" w:rsidR="00102AF4" w:rsidRDefault="00102AF4" w:rsidP="00102AF4">
      <w:pPr>
        <w:spacing w:before="15" w:line="240" w:lineRule="auto"/>
        <w:ind w:left="16" w:right="611" w:firstLine="362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результате получили:</w:t>
      </w:r>
    </w:p>
    <w:p w14:paraId="5C720870" w14:textId="77777777" w:rsidR="00102AF4" w:rsidRDefault="00102AF4" w:rsidP="00102AF4">
      <w:pPr>
        <w:spacing w:before="15" w:line="240" w:lineRule="auto"/>
        <w:ind w:left="16" w:right="611" w:firstLine="362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1DBAA20E" w14:textId="63913CA7" w:rsidR="00102AF4" w:rsidRPr="00980EA0" w:rsidRDefault="00FA3488" w:rsidP="00102AF4">
      <w:pPr>
        <w:spacing w:before="15" w:line="240" w:lineRule="auto"/>
        <w:ind w:left="16" w:right="611" w:firstLine="362"/>
        <w:jc w:val="center"/>
        <w:rPr>
          <w:rFonts w:eastAsia="Times New Roman" w:cs="Times New Roman"/>
          <w:szCs w:val="28"/>
          <w:lang w:eastAsia="ru-RU"/>
        </w:rPr>
      </w:pPr>
      <w:r w:rsidRPr="00FA3488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51809BB" wp14:editId="485C70AF">
            <wp:extent cx="5940425" cy="1197177"/>
            <wp:effectExtent l="0" t="0" r="3175" b="3175"/>
            <wp:docPr id="50" name="Рисунок 50" descr="C:\Users\500a5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C61C" w14:textId="77777777" w:rsidR="00102AF4" w:rsidRDefault="00102AF4" w:rsidP="00102AF4">
      <w:pPr>
        <w:spacing w:before="290" w:line="240" w:lineRule="auto"/>
        <w:ind w:left="384" w:right="888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6. Дополнительные возможности архивации и восстановления </w:t>
      </w:r>
    </w:p>
    <w:p w14:paraId="25A7DD8A" w14:textId="77777777" w:rsidR="00102AF4" w:rsidRPr="00980EA0" w:rsidRDefault="00102AF4" w:rsidP="00102AF4">
      <w:pPr>
        <w:spacing w:before="290" w:line="240" w:lineRule="auto"/>
        <w:ind w:left="384" w:right="888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6.1. Составление расписания архивации </w:t>
      </w:r>
    </w:p>
    <w:p w14:paraId="5103E1C7" w14:textId="667B9C09" w:rsidR="00102AF4" w:rsidRDefault="00102AF4" w:rsidP="00102AF4">
      <w:pPr>
        <w:spacing w:before="15" w:line="240" w:lineRule="auto"/>
        <w:ind w:left="17" w:right="607" w:firstLine="361"/>
        <w:rPr>
          <w:rFonts w:eastAsia="Times New Roman" w:cs="Times New Roman"/>
          <w:noProof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Запустите программу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Архивация данных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и перейдите на вкладку Архивация. </w:t>
      </w:r>
      <w:r w:rsidR="00B53BC2">
        <w:rPr>
          <w:rFonts w:eastAsia="Times New Roman" w:cs="Times New Roman"/>
          <w:noProof/>
          <w:color w:val="000000"/>
          <w:szCs w:val="28"/>
          <w:lang w:eastAsia="ru-RU"/>
        </w:rPr>
        <w:t xml:space="preserve"> </w:t>
      </w:r>
    </w:p>
    <w:p w14:paraId="1CF9689C" w14:textId="0F7C4820" w:rsidR="00102AF4" w:rsidRPr="00980EA0" w:rsidRDefault="00102AF4" w:rsidP="00102AF4">
      <w:pPr>
        <w:spacing w:before="15" w:line="240" w:lineRule="auto"/>
        <w:ind w:left="17" w:right="607" w:firstLine="361"/>
        <w:jc w:val="center"/>
        <w:rPr>
          <w:rFonts w:eastAsia="Times New Roman" w:cs="Times New Roman"/>
          <w:szCs w:val="28"/>
          <w:lang w:eastAsia="ru-RU"/>
        </w:rPr>
      </w:pPr>
    </w:p>
    <w:p w14:paraId="17E80A0B" w14:textId="12C07CBD" w:rsidR="00102AF4" w:rsidRPr="00980EA0" w:rsidRDefault="00B53BC2" w:rsidP="00102AF4">
      <w:pPr>
        <w:spacing w:before="12" w:line="240" w:lineRule="auto"/>
        <w:ind w:left="17" w:right="609" w:firstLine="361"/>
        <w:jc w:val="center"/>
        <w:rPr>
          <w:rFonts w:eastAsia="Times New Roman" w:cs="Times New Roman"/>
          <w:szCs w:val="28"/>
          <w:lang w:eastAsia="ru-RU"/>
        </w:rPr>
      </w:pPr>
      <w:r w:rsidRPr="00B53BC2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D17A26E" wp14:editId="09D385CB">
            <wp:extent cx="5234940" cy="3886200"/>
            <wp:effectExtent l="0" t="0" r="3810" b="0"/>
            <wp:docPr id="51" name="Рисунок 51" descr="C:\Users\500a5\Desktop\22-11-2021 01-18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0a5\Desktop\22-11-2021 01-18-4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F69A" w14:textId="77777777" w:rsidR="00102AF4" w:rsidRPr="00980EA0" w:rsidRDefault="00102AF4" w:rsidP="00102AF4">
      <w:pPr>
        <w:spacing w:before="290" w:line="240" w:lineRule="auto"/>
        <w:ind w:left="384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6.</w:t>
      </w:r>
      <w:r w:rsidRPr="00A1147C">
        <w:rPr>
          <w:rFonts w:eastAsia="Times New Roman" w:cs="Times New Roman"/>
          <w:color w:val="000000"/>
          <w:szCs w:val="28"/>
          <w:lang w:eastAsia="ru-RU"/>
        </w:rPr>
        <w:t>2</w:t>
      </w:r>
      <w:r w:rsidRPr="00980EA0">
        <w:rPr>
          <w:rFonts w:eastAsia="Times New Roman" w:cs="Times New Roman"/>
          <w:color w:val="000000"/>
          <w:szCs w:val="28"/>
          <w:lang w:eastAsia="ru-RU"/>
        </w:rPr>
        <w:t>. Включение теневого копирования </w:t>
      </w:r>
    </w:p>
    <w:p w14:paraId="1A624B0A" w14:textId="77777777" w:rsidR="00102AF4" w:rsidRDefault="00102AF4" w:rsidP="00102AF4">
      <w:pPr>
        <w:spacing w:before="45" w:line="240" w:lineRule="auto"/>
        <w:ind w:left="23" w:right="604" w:firstLine="354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Убедитесь, что к папке C:\Data открыт общий доступ и группа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Все </w:t>
      </w: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обладает для нее разрешением общего ресурса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>Полный доступ</w:t>
      </w:r>
      <w:r w:rsidRPr="00980EA0">
        <w:rPr>
          <w:rFonts w:eastAsia="Times New Roman" w:cs="Times New Roman"/>
          <w:color w:val="000000"/>
          <w:szCs w:val="28"/>
          <w:lang w:eastAsia="ru-RU"/>
        </w:rPr>
        <w:t>. Откройте папку Мой компьютер. </w:t>
      </w:r>
    </w:p>
    <w:p w14:paraId="47E570FC" w14:textId="77777777" w:rsidR="00102AF4" w:rsidRDefault="00102AF4" w:rsidP="00102AF4">
      <w:pPr>
        <w:spacing w:before="45" w:line="240" w:lineRule="auto"/>
        <w:ind w:left="23" w:right="604" w:firstLine="354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66FD9C7F" w14:textId="222569ED" w:rsidR="00102AF4" w:rsidRDefault="00102AF4" w:rsidP="00CA54FA">
      <w:pPr>
        <w:spacing w:before="45" w:line="240" w:lineRule="auto"/>
        <w:ind w:left="23" w:right="604" w:firstLine="354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0B8996A0" wp14:editId="386430FF">
            <wp:extent cx="4391025" cy="3314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34424" r="6456" b="16074"/>
                    <a:stretch/>
                  </pic:blipFill>
                  <pic:spPr bwMode="auto">
                    <a:xfrm>
                      <a:off x="0" y="0"/>
                      <a:ext cx="4391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9A31B" w14:textId="77777777" w:rsidR="00102AF4" w:rsidRDefault="00102AF4" w:rsidP="00102AF4">
      <w:pPr>
        <w:spacing w:before="45" w:line="240" w:lineRule="auto"/>
        <w:ind w:left="23" w:right="604" w:firstLine="354"/>
        <w:jc w:val="center"/>
        <w:rPr>
          <w:rFonts w:eastAsia="Times New Roman" w:cs="Times New Roman"/>
          <w:noProof/>
          <w:szCs w:val="28"/>
          <w:lang w:eastAsia="ru-RU"/>
        </w:rPr>
      </w:pPr>
    </w:p>
    <w:p w14:paraId="31A31D06" w14:textId="22EF7DCD" w:rsidR="00102AF4" w:rsidRPr="00980EA0" w:rsidRDefault="005E2B23" w:rsidP="00102AF4">
      <w:pPr>
        <w:spacing w:before="45" w:line="240" w:lineRule="auto"/>
        <w:ind w:left="23" w:right="604" w:firstLine="354"/>
        <w:jc w:val="center"/>
        <w:rPr>
          <w:rFonts w:eastAsia="Times New Roman" w:cs="Times New Roman"/>
          <w:szCs w:val="28"/>
          <w:lang w:eastAsia="ru-RU"/>
        </w:rPr>
      </w:pPr>
      <w:r w:rsidRPr="005E2B2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B4C5C0E" wp14:editId="3E0A0F08">
            <wp:extent cx="5113020" cy="4472940"/>
            <wp:effectExtent l="0" t="0" r="0" b="3810"/>
            <wp:docPr id="52" name="Рисунок 52" descr="C:\Users\500a5\Desktop\22-11-2021 01-2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500a5\Desktop\22-11-2021 01-27-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3D54" w14:textId="77777777" w:rsidR="00102AF4" w:rsidRPr="00980EA0" w:rsidRDefault="00102AF4" w:rsidP="00102AF4">
      <w:pPr>
        <w:spacing w:before="12" w:line="240" w:lineRule="auto"/>
        <w:ind w:left="377" w:right="1493" w:firstLine="2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Щелкните правой кнопкой диск С: и выберите Свойства. Перейдите на вкладку Теневые копии. </w:t>
      </w:r>
    </w:p>
    <w:p w14:paraId="0046AAAB" w14:textId="77777777" w:rsidR="00102AF4" w:rsidRDefault="00102AF4" w:rsidP="00102AF4">
      <w:pPr>
        <w:spacing w:before="11" w:line="240" w:lineRule="auto"/>
        <w:ind w:left="377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Выберите том С: и щелкните Включить. </w:t>
      </w:r>
    </w:p>
    <w:p w14:paraId="320E0BDB" w14:textId="647E5332" w:rsidR="00102AF4" w:rsidRPr="00980EA0" w:rsidRDefault="005E2B23" w:rsidP="00102AF4">
      <w:pPr>
        <w:spacing w:before="11" w:line="240" w:lineRule="auto"/>
        <w:ind w:left="377"/>
        <w:rPr>
          <w:rFonts w:eastAsia="Times New Roman" w:cs="Times New Roman"/>
          <w:szCs w:val="28"/>
          <w:lang w:eastAsia="ru-RU"/>
        </w:rPr>
      </w:pPr>
      <w:r w:rsidRPr="005E2B2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54B9331" wp14:editId="30D7DE77">
            <wp:extent cx="2758440" cy="3893820"/>
            <wp:effectExtent l="0" t="0" r="3810" b="0"/>
            <wp:docPr id="53" name="Рисунок 53" descr="C:\Users\500a5\Desktop\22-11-2021 01-2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500a5\Desktop\22-11-2021 01-28-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B111" w14:textId="77777777" w:rsidR="00102AF4" w:rsidRPr="00980EA0" w:rsidRDefault="00102AF4" w:rsidP="00102AF4">
      <w:pPr>
        <w:spacing w:before="43" w:line="240" w:lineRule="auto"/>
        <w:ind w:left="384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6.</w:t>
      </w:r>
      <w:r w:rsidRPr="00A1147C">
        <w:rPr>
          <w:rFonts w:eastAsia="Times New Roman" w:cs="Times New Roman"/>
          <w:color w:val="000000"/>
          <w:szCs w:val="28"/>
          <w:lang w:eastAsia="ru-RU"/>
        </w:rPr>
        <w:t>3</w:t>
      </w:r>
      <w:r w:rsidRPr="00980EA0">
        <w:rPr>
          <w:rFonts w:eastAsia="Times New Roman" w:cs="Times New Roman"/>
          <w:color w:val="000000"/>
          <w:szCs w:val="28"/>
          <w:lang w:eastAsia="ru-RU"/>
        </w:rPr>
        <w:t>. Имитация изменений сетевых файлов </w:t>
      </w:r>
    </w:p>
    <w:p w14:paraId="233ABF9B" w14:textId="77777777" w:rsidR="00102AF4" w:rsidRPr="00980EA0" w:rsidRDefault="00102AF4" w:rsidP="00102AF4">
      <w:pPr>
        <w:spacing w:before="45" w:line="240" w:lineRule="auto"/>
        <w:ind w:left="23" w:right="610" w:firstLine="358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Откройте папку C:\Data\Finance, а затем файл Current.txt. Измените содержимое файла, сохраните и закройте его. </w:t>
      </w:r>
    </w:p>
    <w:p w14:paraId="1FD55C67" w14:textId="77777777" w:rsidR="00102AF4" w:rsidRDefault="00102AF4" w:rsidP="00102AF4">
      <w:pPr>
        <w:spacing w:before="15" w:line="240" w:lineRule="auto"/>
        <w:ind w:left="376"/>
        <w:rPr>
          <w:rFonts w:eastAsia="Times New Roman" w:cs="Times New Roman"/>
          <w:color w:val="000000"/>
          <w:szCs w:val="28"/>
          <w:lang w:val="en-US"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Удалите</w:t>
      </w:r>
      <w:r w:rsidRPr="00980EA0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980EA0">
        <w:rPr>
          <w:rFonts w:eastAsia="Times New Roman" w:cs="Times New Roman"/>
          <w:color w:val="000000"/>
          <w:szCs w:val="28"/>
          <w:lang w:eastAsia="ru-RU"/>
        </w:rPr>
        <w:t>файл</w:t>
      </w:r>
      <w:r w:rsidRPr="00980EA0">
        <w:rPr>
          <w:rFonts w:eastAsia="Times New Roman" w:cs="Times New Roman"/>
          <w:color w:val="000000"/>
          <w:szCs w:val="28"/>
          <w:lang w:val="en-US" w:eastAsia="ru-RU"/>
        </w:rPr>
        <w:t xml:space="preserve"> C:\Data\Finance\Projections.txt. </w:t>
      </w:r>
    </w:p>
    <w:p w14:paraId="57468CA5" w14:textId="77777777" w:rsidR="00102AF4" w:rsidRDefault="00102AF4" w:rsidP="00102AF4">
      <w:pPr>
        <w:spacing w:before="15" w:line="240" w:lineRule="auto"/>
        <w:ind w:left="376"/>
        <w:rPr>
          <w:rFonts w:eastAsia="Times New Roman" w:cs="Times New Roman"/>
          <w:noProof/>
          <w:color w:val="000000"/>
          <w:szCs w:val="28"/>
          <w:lang w:val="en-US" w:eastAsia="ru-RU"/>
        </w:rPr>
      </w:pPr>
    </w:p>
    <w:p w14:paraId="488E7CBE" w14:textId="7DC7EA71" w:rsidR="00102AF4" w:rsidRDefault="005E2B23" w:rsidP="00102AF4">
      <w:pPr>
        <w:spacing w:before="15" w:line="240" w:lineRule="auto"/>
        <w:ind w:left="376"/>
        <w:jc w:val="center"/>
        <w:rPr>
          <w:rFonts w:eastAsia="Times New Roman" w:cs="Times New Roman"/>
          <w:szCs w:val="28"/>
          <w:lang w:val="en-US" w:eastAsia="ru-RU"/>
        </w:rPr>
      </w:pPr>
      <w:r w:rsidRPr="005E2B2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91F9695" wp14:editId="244174C5">
            <wp:extent cx="5940425" cy="3600258"/>
            <wp:effectExtent l="0" t="0" r="3175" b="635"/>
            <wp:docPr id="54" name="Рисунок 54" descr="C:\Users\500a5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500a5\Desktop\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66F5" w14:textId="77777777" w:rsidR="00102AF4" w:rsidRDefault="00102AF4" w:rsidP="00102AF4">
      <w:pPr>
        <w:spacing w:before="15" w:line="240" w:lineRule="auto"/>
        <w:ind w:left="376"/>
        <w:rPr>
          <w:rFonts w:eastAsia="Times New Roman" w:cs="Times New Roman"/>
          <w:szCs w:val="28"/>
          <w:lang w:val="en-US" w:eastAsia="ru-RU"/>
        </w:rPr>
      </w:pPr>
    </w:p>
    <w:p w14:paraId="49FE87FD" w14:textId="77777777" w:rsidR="00102AF4" w:rsidRDefault="00102AF4" w:rsidP="00102AF4">
      <w:pPr>
        <w:spacing w:before="15" w:line="240" w:lineRule="auto"/>
        <w:ind w:left="376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результате получим:</w:t>
      </w:r>
    </w:p>
    <w:p w14:paraId="44B3DD96" w14:textId="77777777" w:rsidR="00102AF4" w:rsidRDefault="00102AF4" w:rsidP="00102AF4">
      <w:pPr>
        <w:spacing w:before="15" w:line="240" w:lineRule="auto"/>
        <w:ind w:left="376"/>
        <w:rPr>
          <w:rFonts w:eastAsia="Times New Roman" w:cs="Times New Roman"/>
          <w:noProof/>
          <w:szCs w:val="28"/>
          <w:lang w:eastAsia="ru-RU"/>
        </w:rPr>
      </w:pPr>
    </w:p>
    <w:p w14:paraId="434893D1" w14:textId="0F6B52DC" w:rsidR="00102AF4" w:rsidRPr="0056540A" w:rsidRDefault="006E5057" w:rsidP="00102AF4">
      <w:pPr>
        <w:spacing w:before="15" w:line="240" w:lineRule="auto"/>
        <w:ind w:left="376"/>
        <w:jc w:val="center"/>
        <w:rPr>
          <w:rFonts w:eastAsia="Times New Roman" w:cs="Times New Roman"/>
          <w:szCs w:val="28"/>
          <w:lang w:eastAsia="ru-RU"/>
        </w:rPr>
      </w:pPr>
      <w:r w:rsidRPr="006E505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08C10A7" wp14:editId="2C8DE677">
            <wp:extent cx="5940425" cy="1044242"/>
            <wp:effectExtent l="0" t="0" r="3175" b="3810"/>
            <wp:docPr id="55" name="Рисунок 55" descr="C:\Users\500a5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00a5\Desktop\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87F9" w14:textId="77777777" w:rsidR="00102AF4" w:rsidRPr="00980EA0" w:rsidRDefault="00102AF4" w:rsidP="00102AF4">
      <w:pPr>
        <w:spacing w:before="321" w:line="240" w:lineRule="auto"/>
        <w:ind w:left="22" w:right="624" w:firstLine="362"/>
        <w:jc w:val="both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6.</w:t>
      </w:r>
      <w:r w:rsidRPr="0056540A">
        <w:rPr>
          <w:rFonts w:eastAsia="Times New Roman" w:cs="Times New Roman"/>
          <w:color w:val="000000"/>
          <w:szCs w:val="28"/>
          <w:lang w:eastAsia="ru-RU"/>
        </w:rPr>
        <w:t>4</w:t>
      </w: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. Восстановление файлов с помощью вкладки </w:t>
      </w:r>
      <w:r w:rsidRPr="00980EA0">
        <w:rPr>
          <w:rFonts w:eastAsia="Times New Roman" w:cs="Times New Roman"/>
          <w:i/>
          <w:iCs/>
          <w:color w:val="000000"/>
          <w:szCs w:val="28"/>
          <w:lang w:eastAsia="ru-RU"/>
        </w:rPr>
        <w:t>Предыдущие версии </w:t>
      </w:r>
    </w:p>
    <w:p w14:paraId="1C7C4D80" w14:textId="77777777" w:rsidR="00102AF4" w:rsidRDefault="00102AF4" w:rsidP="00102AF4">
      <w:pPr>
        <w:spacing w:before="12" w:line="240" w:lineRule="auto"/>
        <w:ind w:left="381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Откройте папку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Щелкните файл </w:t>
      </w:r>
      <w:r>
        <w:rPr>
          <w:rFonts w:eastAsia="Times New Roman" w:cs="Times New Roman"/>
          <w:color w:val="000000"/>
          <w:szCs w:val="28"/>
          <w:lang w:val="en-US" w:eastAsia="ru-RU"/>
        </w:rPr>
        <w:t>Budget</w:t>
      </w:r>
      <w:r w:rsidRPr="00980EA0">
        <w:rPr>
          <w:rFonts w:eastAsia="Times New Roman" w:cs="Times New Roman"/>
          <w:color w:val="000000"/>
          <w:szCs w:val="28"/>
          <w:lang w:eastAsia="ru-RU"/>
        </w:rPr>
        <w:t>.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txt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правой кнопкой и выберите Свойства. Перейдите на вкладку Предыдущие версии. Выберите предыдущую версию файла </w:t>
      </w:r>
      <w:r>
        <w:rPr>
          <w:rFonts w:eastAsia="Times New Roman" w:cs="Times New Roman"/>
          <w:color w:val="000000"/>
          <w:szCs w:val="28"/>
          <w:lang w:val="en-US" w:eastAsia="ru-RU"/>
        </w:rPr>
        <w:t>Budget</w:t>
      </w:r>
      <w:r w:rsidRPr="00980EA0">
        <w:rPr>
          <w:rFonts w:eastAsia="Times New Roman" w:cs="Times New Roman"/>
          <w:color w:val="000000"/>
          <w:szCs w:val="28"/>
          <w:lang w:eastAsia="ru-RU"/>
        </w:rPr>
        <w:t>.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txt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 </w:t>
      </w:r>
    </w:p>
    <w:p w14:paraId="67B5EC82" w14:textId="77777777" w:rsidR="00102AF4" w:rsidRDefault="00102AF4" w:rsidP="00102AF4">
      <w:pPr>
        <w:spacing w:before="15" w:line="240" w:lineRule="auto"/>
        <w:ind w:left="377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493F1C3B" w14:textId="6981B878" w:rsidR="00102AF4" w:rsidRPr="00980EA0" w:rsidRDefault="004727E7" w:rsidP="00102AF4">
      <w:pPr>
        <w:spacing w:before="15" w:line="240" w:lineRule="auto"/>
        <w:ind w:left="377"/>
        <w:jc w:val="center"/>
        <w:rPr>
          <w:rFonts w:eastAsia="Times New Roman" w:cs="Times New Roman"/>
          <w:szCs w:val="28"/>
          <w:lang w:eastAsia="ru-RU"/>
        </w:rPr>
      </w:pPr>
      <w:r w:rsidRPr="004727E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28B3410" wp14:editId="385FBDB6">
            <wp:extent cx="2644492" cy="3467100"/>
            <wp:effectExtent l="0" t="0" r="3810" b="0"/>
            <wp:docPr id="56" name="Рисунок 56" descr="C:\Users\500a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500a5\Desktop\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76" cy="347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D795" w14:textId="77777777" w:rsidR="00102AF4" w:rsidRDefault="00102AF4" w:rsidP="00102AF4">
      <w:pPr>
        <w:spacing w:before="148" w:line="240" w:lineRule="auto"/>
        <w:ind w:left="20" w:right="604" w:firstLine="359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Щелкните </w:t>
      </w:r>
      <w:proofErr w:type="gramStart"/>
      <w:r w:rsidRPr="00980EA0">
        <w:rPr>
          <w:rFonts w:eastAsia="Times New Roman" w:cs="Times New Roman"/>
          <w:color w:val="000000"/>
          <w:szCs w:val="28"/>
          <w:lang w:eastAsia="ru-RU"/>
        </w:rPr>
        <w:t>Копировать</w:t>
      </w:r>
      <w:proofErr w:type="gramEnd"/>
      <w:r w:rsidRPr="00980EA0">
        <w:rPr>
          <w:rFonts w:eastAsia="Times New Roman" w:cs="Times New Roman"/>
          <w:color w:val="000000"/>
          <w:szCs w:val="28"/>
          <w:lang w:eastAsia="ru-RU"/>
        </w:rPr>
        <w:t>, выберите Рабочий стол в качестве целевого размещения и снова щелкните Копировать. </w:t>
      </w:r>
    </w:p>
    <w:p w14:paraId="279D21EF" w14:textId="77777777" w:rsidR="00102AF4" w:rsidRPr="00980EA0" w:rsidRDefault="00102AF4" w:rsidP="00102AF4">
      <w:pPr>
        <w:spacing w:before="148" w:line="240" w:lineRule="auto"/>
        <w:ind w:left="20" w:right="604" w:firstLine="359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1EEF5142" wp14:editId="5E0D105D">
            <wp:extent cx="2305050" cy="2247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2" t="31010" r="32568" b="35420"/>
                    <a:stretch/>
                  </pic:blipFill>
                  <pic:spPr bwMode="auto">
                    <a:xfrm>
                      <a:off x="0" y="0"/>
                      <a:ext cx="230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B8725" w14:textId="77777777" w:rsidR="00102AF4" w:rsidRDefault="00102AF4" w:rsidP="00102AF4">
      <w:pPr>
        <w:spacing w:before="15" w:line="240" w:lineRule="auto"/>
        <w:ind w:left="17" w:right="612" w:firstLine="36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Откройте файл </w:t>
      </w:r>
      <w:r>
        <w:rPr>
          <w:rFonts w:eastAsia="Times New Roman" w:cs="Times New Roman"/>
          <w:color w:val="000000"/>
          <w:szCs w:val="28"/>
          <w:lang w:val="en-US" w:eastAsia="ru-RU"/>
        </w:rPr>
        <w:t>Budget</w:t>
      </w:r>
      <w:r w:rsidRPr="00980EA0">
        <w:rPr>
          <w:rFonts w:eastAsia="Times New Roman" w:cs="Times New Roman"/>
          <w:color w:val="000000"/>
          <w:szCs w:val="28"/>
          <w:lang w:eastAsia="ru-RU"/>
        </w:rPr>
        <w:t>.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txt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на вашем рабочем столе. Вы увидите, что данная его версия не содержит изменений, сделанных в упражнении 6.4. </w:t>
      </w:r>
    </w:p>
    <w:p w14:paraId="6AEC6E8E" w14:textId="77777777" w:rsidR="00102AF4" w:rsidRPr="004E1FB1" w:rsidRDefault="00102AF4" w:rsidP="00102AF4">
      <w:pPr>
        <w:spacing w:before="15" w:line="240" w:lineRule="auto"/>
        <w:ind w:left="17" w:right="612" w:firstLine="364"/>
        <w:jc w:val="both"/>
        <w:rPr>
          <w:rFonts w:eastAsia="Times New Roman" w:cs="Times New Roman"/>
          <w:noProof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t>Файл, который был скопирован на рабочий стол, содержал такие данные:</w:t>
      </w:r>
    </w:p>
    <w:p w14:paraId="0B5A2ECE" w14:textId="77777777" w:rsidR="00102AF4" w:rsidRDefault="00102AF4" w:rsidP="00102AF4">
      <w:pPr>
        <w:spacing w:before="15" w:line="240" w:lineRule="auto"/>
        <w:ind w:left="17" w:right="612" w:firstLine="364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3639B340" wp14:editId="5E9E7491">
            <wp:extent cx="4381500" cy="9239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2" t="53627" r="26112" b="32575"/>
                    <a:stretch/>
                  </pic:blipFill>
                  <pic:spPr bwMode="auto">
                    <a:xfrm>
                      <a:off x="0" y="0"/>
                      <a:ext cx="43815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259FF" w14:textId="77777777" w:rsidR="00102AF4" w:rsidRDefault="00102AF4" w:rsidP="00102AF4">
      <w:pPr>
        <w:spacing w:before="15" w:line="240" w:lineRule="auto"/>
        <w:ind w:left="17" w:right="612" w:firstLine="36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этом нынешняя версия на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4E1FB1">
        <w:rPr>
          <w:rFonts w:eastAsia="Times New Roman" w:cs="Times New Roman"/>
          <w:szCs w:val="28"/>
          <w:lang w:eastAsia="ru-RU"/>
        </w:rPr>
        <w:t>:\</w:t>
      </w:r>
      <w:r>
        <w:rPr>
          <w:rFonts w:eastAsia="Times New Roman" w:cs="Times New Roman"/>
          <w:szCs w:val="28"/>
          <w:lang w:val="en-US" w:eastAsia="ru-RU"/>
        </w:rPr>
        <w:t>Data</w:t>
      </w:r>
      <w:r w:rsidRPr="004E1FB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содержит это:</w:t>
      </w:r>
    </w:p>
    <w:p w14:paraId="44035837" w14:textId="77777777" w:rsidR="00102AF4" w:rsidRDefault="00102AF4" w:rsidP="00102AF4">
      <w:pPr>
        <w:spacing w:before="15" w:line="240" w:lineRule="auto"/>
        <w:ind w:left="17" w:right="612" w:firstLine="364"/>
        <w:rPr>
          <w:rFonts w:eastAsia="Times New Roman" w:cs="Times New Roman"/>
          <w:noProof/>
          <w:szCs w:val="28"/>
          <w:lang w:eastAsia="ru-RU"/>
        </w:rPr>
      </w:pPr>
    </w:p>
    <w:p w14:paraId="4F5C01E2" w14:textId="77777777" w:rsidR="00102AF4" w:rsidRPr="004E1FB1" w:rsidRDefault="00102AF4" w:rsidP="00102AF4">
      <w:pPr>
        <w:spacing w:before="15" w:line="240" w:lineRule="auto"/>
        <w:ind w:left="17" w:right="612" w:firstLine="364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FEAC21A" wp14:editId="6C256112">
            <wp:extent cx="4419600" cy="6572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0" t="53485" r="26399" b="36700"/>
                    <a:stretch/>
                  </pic:blipFill>
                  <pic:spPr bwMode="auto">
                    <a:xfrm>
                      <a:off x="0" y="0"/>
                      <a:ext cx="4419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11505" w14:textId="77777777" w:rsidR="00102AF4" w:rsidRPr="00980EA0" w:rsidRDefault="00102AF4" w:rsidP="00102AF4">
      <w:pPr>
        <w:spacing w:before="12" w:line="240" w:lineRule="auto"/>
        <w:ind w:left="19" w:right="615" w:firstLine="358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Вернитесь к папке \\Server01\Data. В этот раз не открывайте папку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 </w:t>
      </w:r>
    </w:p>
    <w:p w14:paraId="65501317" w14:textId="77777777" w:rsidR="00102AF4" w:rsidRPr="00980EA0" w:rsidRDefault="00102AF4" w:rsidP="00102AF4">
      <w:pPr>
        <w:spacing w:before="11" w:line="240" w:lineRule="auto"/>
        <w:ind w:left="20" w:right="610" w:firstLine="353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Чтобы восстановить удаленный файл Projections.txt, щелкните папку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правой кнопкой и выберите Свойства. </w:t>
      </w:r>
    </w:p>
    <w:p w14:paraId="4BF954FD" w14:textId="77777777" w:rsidR="00102AF4" w:rsidRDefault="00102AF4" w:rsidP="00102AF4">
      <w:pPr>
        <w:spacing w:before="11" w:line="240" w:lineRule="auto"/>
        <w:ind w:left="377"/>
        <w:rPr>
          <w:rFonts w:eastAsia="Times New Roman" w:cs="Times New Roman"/>
          <w:color w:val="000000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Перейдите на вкладку Предыдущие версии. </w:t>
      </w:r>
    </w:p>
    <w:p w14:paraId="373E3C83" w14:textId="77777777" w:rsidR="00102AF4" w:rsidRDefault="00102AF4" w:rsidP="00102AF4">
      <w:pPr>
        <w:spacing w:before="11" w:line="240" w:lineRule="auto"/>
        <w:ind w:left="377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69A435D2" w14:textId="4BFDB806" w:rsidR="00102AF4" w:rsidRPr="00980EA0" w:rsidRDefault="00102AF4" w:rsidP="00102AF4">
      <w:pPr>
        <w:spacing w:before="11" w:line="240" w:lineRule="auto"/>
        <w:ind w:left="377"/>
        <w:jc w:val="center"/>
        <w:rPr>
          <w:rFonts w:eastAsia="Times New Roman" w:cs="Times New Roman"/>
          <w:szCs w:val="28"/>
          <w:lang w:eastAsia="ru-RU"/>
        </w:rPr>
      </w:pPr>
    </w:p>
    <w:p w14:paraId="5BB19706" w14:textId="77777777" w:rsidR="00102AF4" w:rsidRPr="00980EA0" w:rsidRDefault="00102AF4" w:rsidP="00102AF4">
      <w:pPr>
        <w:spacing w:before="45" w:line="240" w:lineRule="auto"/>
        <w:ind w:left="19" w:right="609" w:firstLine="358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Выберите предыдущую версию папки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 и щелкните Показать. </w:t>
      </w:r>
    </w:p>
    <w:p w14:paraId="46FBA3EF" w14:textId="77777777" w:rsidR="00102AF4" w:rsidRDefault="00102AF4" w:rsidP="00102AF4">
      <w:pPr>
        <w:spacing w:before="15" w:line="240" w:lineRule="auto"/>
        <w:ind w:left="19" w:right="608" w:firstLine="360"/>
        <w:jc w:val="center"/>
        <w:rPr>
          <w:rFonts w:eastAsia="Times New Roman" w:cs="Times New Roman"/>
          <w:noProof/>
          <w:color w:val="000000"/>
          <w:szCs w:val="28"/>
          <w:lang w:eastAsia="ru-RU"/>
        </w:rPr>
      </w:pPr>
    </w:p>
    <w:p w14:paraId="3ECCF119" w14:textId="6AE145B4" w:rsidR="00102AF4" w:rsidRPr="00980EA0" w:rsidRDefault="00102AF4" w:rsidP="00102AF4">
      <w:pPr>
        <w:spacing w:before="15" w:line="240" w:lineRule="auto"/>
        <w:ind w:left="19" w:right="608" w:firstLine="360"/>
        <w:rPr>
          <w:rFonts w:eastAsia="Times New Roman" w:cs="Times New Roman"/>
          <w:szCs w:val="28"/>
          <w:lang w:eastAsia="ru-RU"/>
        </w:rPr>
      </w:pPr>
      <w:bookmarkStart w:id="1" w:name="_GoBack"/>
      <w:bookmarkEnd w:id="1"/>
      <w:r w:rsidRPr="00980EA0">
        <w:rPr>
          <w:rFonts w:eastAsia="Times New Roman" w:cs="Times New Roman"/>
          <w:color w:val="000000"/>
          <w:szCs w:val="28"/>
          <w:lang w:eastAsia="ru-RU"/>
        </w:rPr>
        <w:t>Щелкните файл Projections.txt правой кнопкой и выберите Копировать. </w:t>
      </w:r>
    </w:p>
    <w:p w14:paraId="574A2DCA" w14:textId="77777777" w:rsidR="00102AF4" w:rsidRPr="00980EA0" w:rsidRDefault="00102AF4" w:rsidP="00102AF4">
      <w:pPr>
        <w:spacing w:before="15" w:line="240" w:lineRule="auto"/>
        <w:ind w:left="16" w:right="614" w:firstLine="361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Перейдите к окну, где отображается текущее состояние папки \\server01\data. </w:t>
      </w:r>
    </w:p>
    <w:p w14:paraId="53CB72D3" w14:textId="77777777" w:rsidR="00102AF4" w:rsidRPr="00980EA0" w:rsidRDefault="00102AF4" w:rsidP="00102AF4">
      <w:pPr>
        <w:spacing w:before="15" w:line="240" w:lineRule="auto"/>
        <w:ind w:left="381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 xml:space="preserve">Откройте папку </w:t>
      </w:r>
      <w:proofErr w:type="spellStart"/>
      <w:r w:rsidRPr="00980EA0">
        <w:rPr>
          <w:rFonts w:eastAsia="Times New Roman" w:cs="Times New Roman"/>
          <w:color w:val="000000"/>
          <w:szCs w:val="28"/>
          <w:lang w:eastAsia="ru-RU"/>
        </w:rPr>
        <w:t>Finance</w:t>
      </w:r>
      <w:proofErr w:type="spellEnd"/>
      <w:r w:rsidRPr="00980EA0">
        <w:rPr>
          <w:rFonts w:eastAsia="Times New Roman" w:cs="Times New Roman"/>
          <w:color w:val="000000"/>
          <w:szCs w:val="28"/>
          <w:lang w:eastAsia="ru-RU"/>
        </w:rPr>
        <w:t>. </w:t>
      </w:r>
    </w:p>
    <w:p w14:paraId="3F00FDB1" w14:textId="77777777" w:rsidR="00102AF4" w:rsidRPr="00980EA0" w:rsidRDefault="00102AF4" w:rsidP="00102AF4">
      <w:pPr>
        <w:spacing w:before="43" w:line="240" w:lineRule="auto"/>
        <w:ind w:left="20" w:right="610" w:firstLine="357"/>
        <w:rPr>
          <w:rFonts w:eastAsia="Times New Roman" w:cs="Times New Roman"/>
          <w:szCs w:val="28"/>
          <w:lang w:eastAsia="ru-RU"/>
        </w:rPr>
      </w:pPr>
      <w:r w:rsidRPr="00980EA0">
        <w:rPr>
          <w:rFonts w:eastAsia="Times New Roman" w:cs="Times New Roman"/>
          <w:color w:val="000000"/>
          <w:szCs w:val="28"/>
          <w:lang w:eastAsia="ru-RU"/>
        </w:rPr>
        <w:t>Вставьте файл Projections.txt в эту папку. Теперь вы восстановили предыдущую версию файла Projections.txt. </w:t>
      </w:r>
    </w:p>
    <w:p w14:paraId="24113E81" w14:textId="77777777" w:rsidR="00102AF4" w:rsidRDefault="00102AF4" w:rsidP="00102AF4">
      <w:pPr>
        <w:spacing w:line="240" w:lineRule="auto"/>
        <w:jc w:val="both"/>
        <w:rPr>
          <w:rFonts w:cs="Times New Roman"/>
          <w:b/>
          <w:bCs/>
          <w:szCs w:val="28"/>
        </w:rPr>
      </w:pPr>
    </w:p>
    <w:p w14:paraId="44978E1D" w14:textId="52330696" w:rsidR="00102AF4" w:rsidRDefault="004727E7" w:rsidP="00102AF4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4727E7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 wp14:anchorId="51EBE68D" wp14:editId="53753103">
            <wp:extent cx="5349240" cy="1078035"/>
            <wp:effectExtent l="0" t="0" r="3810" b="8255"/>
            <wp:docPr id="58" name="Рисунок 58" descr="C:\Users\500a5\Desktop\у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500a5\Desktop\уу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70" cy="108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D1AB" w14:textId="77777777" w:rsidR="00102AF4" w:rsidRDefault="00102AF4" w:rsidP="00102AF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0FD9853" w14:textId="3BFF7AD4" w:rsidR="00550DB4" w:rsidRDefault="00102AF4" w:rsidP="00102AF4">
      <w:pPr>
        <w:spacing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07AF">
        <w:rPr>
          <w:rFonts w:cs="Times New Roman"/>
          <w:b/>
          <w:bCs/>
          <w:szCs w:val="28"/>
        </w:rPr>
        <w:lastRenderedPageBreak/>
        <w:t>Вывод:</w:t>
      </w:r>
      <w:r>
        <w:rPr>
          <w:rFonts w:cs="Times New Roman"/>
          <w:szCs w:val="28"/>
        </w:rPr>
        <w:t xml:space="preserve"> </w:t>
      </w:r>
      <w:r w:rsidRPr="00CA54FA">
        <w:rPr>
          <w:rFonts w:eastAsia="Times New Roman" w:cs="Times New Roman"/>
          <w:color w:val="000000"/>
          <w:szCs w:val="28"/>
          <w:lang w:eastAsia="ru-RU"/>
        </w:rPr>
        <w:t>в процессе выполнения лабораторной работы были изучены типы</w:t>
      </w:r>
      <w:r w:rsidR="00CA54FA" w:rsidRPr="00CA54F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CA54FA">
        <w:rPr>
          <w:rFonts w:eastAsia="Times New Roman" w:cs="Times New Roman"/>
          <w:color w:val="000000"/>
          <w:szCs w:val="28"/>
          <w:lang w:eastAsia="ru-RU"/>
        </w:rPr>
        <w:t xml:space="preserve">архивирования (обычный, добавочный и разностный), методы архивации и восстановления данных, а также освоена программа архивации данных </w:t>
      </w:r>
      <w:proofErr w:type="spellStart"/>
      <w:r w:rsidRPr="00CA54FA">
        <w:rPr>
          <w:rFonts w:eastAsia="Times New Roman" w:cs="Times New Roman"/>
          <w:color w:val="000000"/>
          <w:szCs w:val="28"/>
          <w:lang w:eastAsia="ru-RU"/>
        </w:rPr>
        <w:t>ntbackup</w:t>
      </w:r>
      <w:proofErr w:type="spellEnd"/>
      <w:r w:rsidRPr="00CA54F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317F247" w14:textId="58B670C6" w:rsidR="002D2571" w:rsidRDefault="002D2571" w:rsidP="00102AF4">
      <w:pPr>
        <w:spacing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A1133BE" w14:textId="51E1ECEE" w:rsidR="002D2571" w:rsidRDefault="002D2571" w:rsidP="002D2571">
      <w:pPr>
        <w:spacing w:line="36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2D2571">
        <w:rPr>
          <w:rFonts w:eastAsia="Times New Roman" w:cs="Times New Roman"/>
          <w:b/>
          <w:color w:val="000000"/>
          <w:szCs w:val="28"/>
          <w:lang w:eastAsia="ru-RU"/>
        </w:rPr>
        <w:t>Контрольные вопросы</w:t>
      </w:r>
    </w:p>
    <w:p w14:paraId="6128993D" w14:textId="77777777" w:rsidR="002D2571" w:rsidRDefault="002D2571" w:rsidP="002D2571">
      <w:pPr>
        <w:pStyle w:val="a5"/>
        <w:numPr>
          <w:ilvl w:val="0"/>
          <w:numId w:val="16"/>
        </w:numPr>
        <w:spacing w:before="109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E1FB1">
        <w:rPr>
          <w:rFonts w:eastAsia="Times New Roman" w:cs="Times New Roman"/>
          <w:color w:val="000000"/>
          <w:szCs w:val="28"/>
          <w:lang w:eastAsia="ru-RU"/>
        </w:rPr>
        <w:t>Для чего нужна архивация данных? </w:t>
      </w:r>
    </w:p>
    <w:p w14:paraId="6D8BB34A" w14:textId="77777777" w:rsidR="002D2571" w:rsidRPr="00FD58B6" w:rsidRDefault="002D2571" w:rsidP="002D2571">
      <w:pPr>
        <w:pStyle w:val="a5"/>
        <w:numPr>
          <w:ilvl w:val="1"/>
          <w:numId w:val="16"/>
        </w:numPr>
        <w:spacing w:before="109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Архивация данных необходима для того, чтобы в случае возникновения какой-либо неисправности на компьютере, которая привела к потере данных, либо некорректных действий пользователя, эти же данные можно было восстановить.</w:t>
      </w:r>
    </w:p>
    <w:p w14:paraId="236A20EF" w14:textId="77777777" w:rsidR="002D2571" w:rsidRPr="004E1FB1" w:rsidRDefault="002D2571" w:rsidP="002D2571">
      <w:pPr>
        <w:pStyle w:val="a5"/>
        <w:numPr>
          <w:ilvl w:val="0"/>
          <w:numId w:val="16"/>
        </w:numPr>
        <w:spacing w:before="54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E1FB1">
        <w:rPr>
          <w:rFonts w:eastAsia="Times New Roman" w:cs="Times New Roman"/>
          <w:color w:val="000000"/>
          <w:szCs w:val="28"/>
          <w:lang w:eastAsia="ru-RU"/>
        </w:rPr>
        <w:t>Перечислите типы архивации. </w:t>
      </w:r>
    </w:p>
    <w:p w14:paraId="397E3ED3" w14:textId="77777777" w:rsidR="002D2571" w:rsidRPr="00FD58B6" w:rsidRDefault="002D2571" w:rsidP="002D2571">
      <w:pPr>
        <w:pStyle w:val="a5"/>
        <w:numPr>
          <w:ilvl w:val="0"/>
          <w:numId w:val="17"/>
        </w:numPr>
        <w:spacing w:before="54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Обычная архивация (полная архивация)</w:t>
      </w:r>
    </w:p>
    <w:p w14:paraId="3B3D01DD" w14:textId="77777777" w:rsidR="002D2571" w:rsidRPr="00FD58B6" w:rsidRDefault="002D2571" w:rsidP="002D2571">
      <w:pPr>
        <w:pStyle w:val="a5"/>
        <w:numPr>
          <w:ilvl w:val="0"/>
          <w:numId w:val="17"/>
        </w:numPr>
        <w:spacing w:before="54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Копирующая архивация</w:t>
      </w:r>
    </w:p>
    <w:p w14:paraId="2E7D53A1" w14:textId="77777777" w:rsidR="002D2571" w:rsidRPr="00FD58B6" w:rsidRDefault="002D2571" w:rsidP="002D2571">
      <w:pPr>
        <w:pStyle w:val="a5"/>
        <w:numPr>
          <w:ilvl w:val="0"/>
          <w:numId w:val="17"/>
        </w:numPr>
        <w:spacing w:before="54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Разностная архивация</w:t>
      </w:r>
    </w:p>
    <w:p w14:paraId="18FE00E3" w14:textId="77777777" w:rsidR="002D2571" w:rsidRPr="00FD58B6" w:rsidRDefault="002D2571" w:rsidP="002D2571">
      <w:pPr>
        <w:pStyle w:val="a5"/>
        <w:numPr>
          <w:ilvl w:val="0"/>
          <w:numId w:val="17"/>
        </w:numPr>
        <w:spacing w:before="54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Добавочная архивация</w:t>
      </w:r>
    </w:p>
    <w:p w14:paraId="6374BD2F" w14:textId="77777777" w:rsidR="002D2571" w:rsidRPr="00FD58B6" w:rsidRDefault="002D2571" w:rsidP="002D2571">
      <w:pPr>
        <w:pStyle w:val="a5"/>
        <w:numPr>
          <w:ilvl w:val="0"/>
          <w:numId w:val="17"/>
        </w:numPr>
        <w:spacing w:before="54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Ежедневная архивация</w:t>
      </w:r>
    </w:p>
    <w:p w14:paraId="108AA12C" w14:textId="77777777" w:rsidR="002D2571" w:rsidRPr="004E1FB1" w:rsidRDefault="002D2571" w:rsidP="002D2571">
      <w:pPr>
        <w:pStyle w:val="a5"/>
        <w:numPr>
          <w:ilvl w:val="0"/>
          <w:numId w:val="16"/>
        </w:numPr>
        <w:spacing w:before="4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E1FB1">
        <w:rPr>
          <w:rFonts w:eastAsia="Times New Roman" w:cs="Times New Roman"/>
          <w:color w:val="000000"/>
          <w:szCs w:val="28"/>
          <w:lang w:eastAsia="ru-RU"/>
        </w:rPr>
        <w:t>Каковы основные стратегии архивации? </w:t>
      </w:r>
    </w:p>
    <w:p w14:paraId="3155DA72" w14:textId="77777777" w:rsidR="002D2571" w:rsidRPr="00FD58B6" w:rsidRDefault="002D2571" w:rsidP="002D2571">
      <w:pPr>
        <w:pStyle w:val="a5"/>
        <w:numPr>
          <w:ilvl w:val="0"/>
          <w:numId w:val="18"/>
        </w:numPr>
        <w:spacing w:before="45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Полная архивация</w:t>
      </w:r>
    </w:p>
    <w:p w14:paraId="45AA0980" w14:textId="77777777" w:rsidR="002D2571" w:rsidRPr="00FD58B6" w:rsidRDefault="002D2571" w:rsidP="002D2571">
      <w:pPr>
        <w:pStyle w:val="a5"/>
        <w:numPr>
          <w:ilvl w:val="0"/>
          <w:numId w:val="18"/>
        </w:numPr>
        <w:spacing w:before="45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Полная архивация с последующей добавочной</w:t>
      </w:r>
    </w:p>
    <w:p w14:paraId="273B5549" w14:textId="77777777" w:rsidR="002D2571" w:rsidRPr="00FD58B6" w:rsidRDefault="002D2571" w:rsidP="002D2571">
      <w:pPr>
        <w:pStyle w:val="a5"/>
        <w:numPr>
          <w:ilvl w:val="0"/>
          <w:numId w:val="18"/>
        </w:numPr>
        <w:spacing w:before="45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Полная архивация с последующей разностной</w:t>
      </w:r>
    </w:p>
    <w:p w14:paraId="2A438692" w14:textId="77777777" w:rsidR="002D2571" w:rsidRPr="004E1FB1" w:rsidRDefault="002D2571" w:rsidP="002D2571">
      <w:pPr>
        <w:pStyle w:val="a5"/>
        <w:numPr>
          <w:ilvl w:val="0"/>
          <w:numId w:val="16"/>
        </w:numPr>
        <w:spacing w:before="43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4E1FB1">
        <w:rPr>
          <w:rFonts w:eastAsia="Times New Roman" w:cs="Times New Roman"/>
          <w:color w:val="000000"/>
          <w:szCs w:val="28"/>
          <w:lang w:eastAsia="ru-RU"/>
        </w:rPr>
        <w:t>Перечислите параметры восстановления файлов. </w:t>
      </w:r>
    </w:p>
    <w:p w14:paraId="7B8E5997" w14:textId="77777777" w:rsidR="002D2571" w:rsidRPr="00FD58B6" w:rsidRDefault="002D2571" w:rsidP="002D2571">
      <w:pPr>
        <w:pStyle w:val="a5"/>
        <w:numPr>
          <w:ilvl w:val="0"/>
          <w:numId w:val="19"/>
        </w:numPr>
        <w:spacing w:before="43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Не заменять файлы на компьютере – файлы, которые уже находятся в целевом расположении, пропускаются. Является параметром по умолчанию.</w:t>
      </w:r>
    </w:p>
    <w:p w14:paraId="1F0FEBCC" w14:textId="77777777" w:rsidR="002D2571" w:rsidRPr="00FD58B6" w:rsidRDefault="002D2571" w:rsidP="002D2571">
      <w:pPr>
        <w:pStyle w:val="a5"/>
        <w:numPr>
          <w:ilvl w:val="0"/>
          <w:numId w:val="19"/>
        </w:numPr>
        <w:spacing w:before="43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t>Заменять файл на компьютере, только если он старее – существующие файлы заменяются, только если они старее файлов из набора архивации.</w:t>
      </w:r>
    </w:p>
    <w:p w14:paraId="40D5A0FD" w14:textId="77777777" w:rsidR="002D2571" w:rsidRPr="00FD58B6" w:rsidRDefault="002D2571" w:rsidP="002D2571">
      <w:pPr>
        <w:pStyle w:val="a5"/>
        <w:numPr>
          <w:ilvl w:val="0"/>
          <w:numId w:val="19"/>
        </w:numPr>
        <w:spacing w:before="43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szCs w:val="28"/>
          <w:lang w:eastAsia="ru-RU"/>
        </w:rPr>
        <w:lastRenderedPageBreak/>
        <w:t>Всегда заменять файл на компьютере – все файлы заменяются версией из архива независимо от даты их последнего изменения.</w:t>
      </w:r>
    </w:p>
    <w:p w14:paraId="5E8DE65F" w14:textId="77777777" w:rsidR="002D2571" w:rsidRDefault="002D2571" w:rsidP="002D2571">
      <w:pPr>
        <w:pStyle w:val="a5"/>
        <w:numPr>
          <w:ilvl w:val="0"/>
          <w:numId w:val="16"/>
        </w:numPr>
        <w:spacing w:before="15" w:line="360" w:lineRule="auto"/>
        <w:ind w:right="1177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0F77DF">
        <w:rPr>
          <w:rFonts w:eastAsia="Times New Roman" w:cs="Times New Roman"/>
          <w:color w:val="000000"/>
          <w:szCs w:val="28"/>
          <w:lang w:eastAsia="ru-RU"/>
        </w:rPr>
        <w:t>Для чего необходимо планирование заданий архивации?</w:t>
      </w:r>
    </w:p>
    <w:p w14:paraId="04CBA9E6" w14:textId="77777777" w:rsidR="002D2571" w:rsidRPr="00FD58B6" w:rsidRDefault="002D2571" w:rsidP="002D2571">
      <w:pPr>
        <w:pStyle w:val="a5"/>
        <w:numPr>
          <w:ilvl w:val="1"/>
          <w:numId w:val="16"/>
        </w:numPr>
        <w:spacing w:before="15" w:line="360" w:lineRule="auto"/>
        <w:ind w:right="1177"/>
        <w:jc w:val="both"/>
        <w:rPr>
          <w:rFonts w:eastAsia="Times New Roman" w:cs="Times New Roman"/>
          <w:szCs w:val="28"/>
          <w:lang w:eastAsia="ru-RU"/>
        </w:rPr>
      </w:pPr>
      <w:r w:rsidRPr="00FD58B6">
        <w:rPr>
          <w:rFonts w:eastAsia="Times New Roman" w:cs="Times New Roman"/>
          <w:color w:val="000000"/>
          <w:szCs w:val="28"/>
          <w:lang w:eastAsia="ru-RU"/>
        </w:rPr>
        <w:t>Планирование заданий архивации очень удобно использовать на крупных предприятиях в нерабочее время, например, еженедельно. Это позволит сэкономить ресурсы, потребляемые ЭВМ, и сократить время, которое могло бы затрачиваться на выполнение данного действия.</w:t>
      </w:r>
    </w:p>
    <w:p w14:paraId="144198CD" w14:textId="77777777" w:rsidR="002D2571" w:rsidRPr="00FD58B6" w:rsidRDefault="002D2571" w:rsidP="002D2571">
      <w:pPr>
        <w:pStyle w:val="a5"/>
        <w:numPr>
          <w:ilvl w:val="0"/>
          <w:numId w:val="16"/>
        </w:numPr>
        <w:spacing w:before="15" w:line="360" w:lineRule="auto"/>
        <w:ind w:right="1177"/>
        <w:jc w:val="both"/>
      </w:pPr>
      <w:r w:rsidRPr="00FD58B6">
        <w:rPr>
          <w:rFonts w:eastAsia="Times New Roman" w:cs="Times New Roman"/>
          <w:color w:val="000000"/>
          <w:szCs w:val="28"/>
          <w:lang w:eastAsia="ru-RU"/>
        </w:rPr>
        <w:t>С какой целью используют теневые копии папок?</w:t>
      </w:r>
    </w:p>
    <w:p w14:paraId="338FA573" w14:textId="77777777" w:rsidR="002D2571" w:rsidRPr="00FD58B6" w:rsidRDefault="002D2571" w:rsidP="002D2571">
      <w:pPr>
        <w:pStyle w:val="a5"/>
        <w:numPr>
          <w:ilvl w:val="1"/>
          <w:numId w:val="16"/>
        </w:numPr>
        <w:spacing w:before="15" w:line="360" w:lineRule="auto"/>
        <w:ind w:right="1177"/>
        <w:jc w:val="both"/>
      </w:pPr>
      <w:r w:rsidRPr="00FD58B6">
        <w:rPr>
          <w:rFonts w:eastAsia="Times New Roman" w:cs="Times New Roman"/>
          <w:color w:val="000000"/>
          <w:szCs w:val="28"/>
          <w:lang w:eastAsia="ru-RU"/>
        </w:rPr>
        <w:t>Теневые копии папок используются для быстрого восстановления поврежденных файлов и папок, что позволяет восстановить измененный файл. Данная функция не исключает архивацию, но обеспечивает быстрое восстановление при решении повседневных проблем. При этом для восстановление больших объемов данных таким образом затруднительно</w:t>
      </w:r>
    </w:p>
    <w:p w14:paraId="634B3702" w14:textId="77777777" w:rsidR="002D2571" w:rsidRPr="002D2571" w:rsidRDefault="002D2571" w:rsidP="002D2571">
      <w:pPr>
        <w:spacing w:line="360" w:lineRule="auto"/>
        <w:rPr>
          <w:rFonts w:cs="Times New Roman"/>
          <w:b/>
          <w:szCs w:val="28"/>
        </w:rPr>
      </w:pPr>
    </w:p>
    <w:sectPr w:rsidR="002D2571" w:rsidRPr="002D2571" w:rsidSect="00F30A20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altName w:val="Calibri"/>
    <w:charset w:val="CC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D06"/>
    <w:multiLevelType w:val="multilevel"/>
    <w:tmpl w:val="8CB0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375AF"/>
    <w:multiLevelType w:val="hybridMultilevel"/>
    <w:tmpl w:val="37A4D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E0480"/>
    <w:multiLevelType w:val="hybridMultilevel"/>
    <w:tmpl w:val="937A35F2"/>
    <w:lvl w:ilvl="0" w:tplc="461872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C72EA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D20B9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22177"/>
    <w:multiLevelType w:val="hybridMultilevel"/>
    <w:tmpl w:val="0F823122"/>
    <w:lvl w:ilvl="0" w:tplc="625CD2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813F3"/>
    <w:multiLevelType w:val="hybridMultilevel"/>
    <w:tmpl w:val="A880C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5056E"/>
    <w:multiLevelType w:val="hybridMultilevel"/>
    <w:tmpl w:val="0ADCF0A2"/>
    <w:lvl w:ilvl="0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0352C0"/>
    <w:multiLevelType w:val="multilevel"/>
    <w:tmpl w:val="8B58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4E5B53"/>
    <w:multiLevelType w:val="hybridMultilevel"/>
    <w:tmpl w:val="AD841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665DC6"/>
    <w:multiLevelType w:val="hybridMultilevel"/>
    <w:tmpl w:val="5BE272FE"/>
    <w:lvl w:ilvl="0" w:tplc="41C81CC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9B761A"/>
    <w:multiLevelType w:val="hybridMultilevel"/>
    <w:tmpl w:val="C8F4F28C"/>
    <w:lvl w:ilvl="0" w:tplc="B616E63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F0AD6"/>
    <w:multiLevelType w:val="hybridMultilevel"/>
    <w:tmpl w:val="88CC9292"/>
    <w:lvl w:ilvl="0" w:tplc="7ED41F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C0591"/>
    <w:multiLevelType w:val="hybridMultilevel"/>
    <w:tmpl w:val="6C8E040E"/>
    <w:lvl w:ilvl="0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7562924"/>
    <w:multiLevelType w:val="hybridMultilevel"/>
    <w:tmpl w:val="20F6D1B0"/>
    <w:lvl w:ilvl="0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8EC6B37"/>
    <w:multiLevelType w:val="hybridMultilevel"/>
    <w:tmpl w:val="D262A3EA"/>
    <w:lvl w:ilvl="0" w:tplc="14D8F6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1E6D2A"/>
    <w:multiLevelType w:val="hybridMultilevel"/>
    <w:tmpl w:val="7A86C72C"/>
    <w:lvl w:ilvl="0" w:tplc="7E68EE8C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E61FD"/>
    <w:multiLevelType w:val="hybridMultilevel"/>
    <w:tmpl w:val="78721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4314C7"/>
    <w:multiLevelType w:val="hybridMultilevel"/>
    <w:tmpl w:val="B30EB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8"/>
  </w:num>
  <w:num w:numId="6">
    <w:abstractNumId w:val="9"/>
  </w:num>
  <w:num w:numId="7">
    <w:abstractNumId w:val="10"/>
  </w:num>
  <w:num w:numId="8">
    <w:abstractNumId w:val="0"/>
  </w:num>
  <w:num w:numId="9">
    <w:abstractNumId w:val="17"/>
  </w:num>
  <w:num w:numId="10">
    <w:abstractNumId w:val="12"/>
  </w:num>
  <w:num w:numId="11">
    <w:abstractNumId w:val="16"/>
  </w:num>
  <w:num w:numId="12">
    <w:abstractNumId w:val="18"/>
  </w:num>
  <w:num w:numId="13">
    <w:abstractNumId w:val="11"/>
  </w:num>
  <w:num w:numId="14">
    <w:abstractNumId w:val="15"/>
  </w:num>
  <w:num w:numId="15">
    <w:abstractNumId w:val="2"/>
  </w:num>
  <w:num w:numId="16">
    <w:abstractNumId w:val="5"/>
  </w:num>
  <w:num w:numId="17">
    <w:abstractNumId w:val="13"/>
  </w:num>
  <w:num w:numId="18">
    <w:abstractNumId w:val="14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B6B"/>
    <w:rsid w:val="00041B5F"/>
    <w:rsid w:val="00042BF7"/>
    <w:rsid w:val="00065426"/>
    <w:rsid w:val="000E3092"/>
    <w:rsid w:val="00102AF4"/>
    <w:rsid w:val="0013336B"/>
    <w:rsid w:val="001915A8"/>
    <w:rsid w:val="001C3C09"/>
    <w:rsid w:val="00247C36"/>
    <w:rsid w:val="002B509B"/>
    <w:rsid w:val="002C4499"/>
    <w:rsid w:val="002D2571"/>
    <w:rsid w:val="003106C8"/>
    <w:rsid w:val="00347888"/>
    <w:rsid w:val="0037064E"/>
    <w:rsid w:val="003E195A"/>
    <w:rsid w:val="00421013"/>
    <w:rsid w:val="004662EC"/>
    <w:rsid w:val="004727E7"/>
    <w:rsid w:val="00474988"/>
    <w:rsid w:val="004A47AB"/>
    <w:rsid w:val="004B50D9"/>
    <w:rsid w:val="004F1FD2"/>
    <w:rsid w:val="00550DB4"/>
    <w:rsid w:val="005705D3"/>
    <w:rsid w:val="00576814"/>
    <w:rsid w:val="00586F53"/>
    <w:rsid w:val="0059350D"/>
    <w:rsid w:val="00595976"/>
    <w:rsid w:val="005E2B23"/>
    <w:rsid w:val="006428D9"/>
    <w:rsid w:val="00680B41"/>
    <w:rsid w:val="006E5057"/>
    <w:rsid w:val="00721F70"/>
    <w:rsid w:val="00746ABA"/>
    <w:rsid w:val="007B1128"/>
    <w:rsid w:val="007B25AC"/>
    <w:rsid w:val="008013BF"/>
    <w:rsid w:val="00802E91"/>
    <w:rsid w:val="00831B6B"/>
    <w:rsid w:val="00834051"/>
    <w:rsid w:val="00860457"/>
    <w:rsid w:val="008E2995"/>
    <w:rsid w:val="008E4FBF"/>
    <w:rsid w:val="00936C95"/>
    <w:rsid w:val="0097113C"/>
    <w:rsid w:val="009B00EB"/>
    <w:rsid w:val="009E6A2B"/>
    <w:rsid w:val="00A11EEB"/>
    <w:rsid w:val="00AA05A5"/>
    <w:rsid w:val="00AC2FD6"/>
    <w:rsid w:val="00B05D27"/>
    <w:rsid w:val="00B144FB"/>
    <w:rsid w:val="00B36A2B"/>
    <w:rsid w:val="00B53BC2"/>
    <w:rsid w:val="00B568FE"/>
    <w:rsid w:val="00B86AE4"/>
    <w:rsid w:val="00BC7E27"/>
    <w:rsid w:val="00BE3BF3"/>
    <w:rsid w:val="00C40286"/>
    <w:rsid w:val="00C75CD1"/>
    <w:rsid w:val="00C95371"/>
    <w:rsid w:val="00CA54FA"/>
    <w:rsid w:val="00CA712A"/>
    <w:rsid w:val="00CC6FDC"/>
    <w:rsid w:val="00D35953"/>
    <w:rsid w:val="00D64E2C"/>
    <w:rsid w:val="00D83A69"/>
    <w:rsid w:val="00DB0C5C"/>
    <w:rsid w:val="00DB6E69"/>
    <w:rsid w:val="00DD475D"/>
    <w:rsid w:val="00DE7806"/>
    <w:rsid w:val="00DF48F0"/>
    <w:rsid w:val="00DF6F72"/>
    <w:rsid w:val="00E52289"/>
    <w:rsid w:val="00E7378C"/>
    <w:rsid w:val="00E8698A"/>
    <w:rsid w:val="00EC32E7"/>
    <w:rsid w:val="00EF6EC7"/>
    <w:rsid w:val="00F216BB"/>
    <w:rsid w:val="00F30A20"/>
    <w:rsid w:val="00F40504"/>
    <w:rsid w:val="00F83B0A"/>
    <w:rsid w:val="00F9043C"/>
    <w:rsid w:val="00F96A45"/>
    <w:rsid w:val="00FA0343"/>
    <w:rsid w:val="00FA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5BE87"/>
  <w15:chartTrackingRefBased/>
  <w15:docId w15:val="{4D1117FB-7E20-44B4-B6C4-8E74F915A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D27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05D27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6ABA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7E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7E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сходный код"/>
    <w:basedOn w:val="a"/>
    <w:next w:val="a"/>
    <w:link w:val="a4"/>
    <w:autoRedefine/>
    <w:qFormat/>
    <w:rsid w:val="00B05D27"/>
    <w:pPr>
      <w:spacing w:line="240" w:lineRule="auto"/>
    </w:pPr>
    <w:rPr>
      <w:rFonts w:ascii="Source Code Pro" w:hAnsi="Source Code Pro" w:cs="Times New Roman"/>
      <w:bCs/>
      <w:color w:val="000000"/>
      <w:sz w:val="18"/>
      <w:szCs w:val="28"/>
    </w:rPr>
  </w:style>
  <w:style w:type="character" w:customStyle="1" w:styleId="10">
    <w:name w:val="Заголовок 1 Знак"/>
    <w:basedOn w:val="a0"/>
    <w:link w:val="1"/>
    <w:uiPriority w:val="9"/>
    <w:rsid w:val="00B05D27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a4">
    <w:name w:val="Исходный код Знак"/>
    <w:basedOn w:val="a0"/>
    <w:link w:val="a3"/>
    <w:rsid w:val="00B05D27"/>
    <w:rPr>
      <w:rFonts w:ascii="Source Code Pro" w:hAnsi="Source Code Pro" w:cs="Times New Roman"/>
      <w:bCs/>
      <w:color w:val="000000"/>
      <w:sz w:val="18"/>
      <w:szCs w:val="28"/>
    </w:rPr>
  </w:style>
  <w:style w:type="paragraph" w:styleId="a5">
    <w:name w:val="List Paragraph"/>
    <w:basedOn w:val="a"/>
    <w:uiPriority w:val="34"/>
    <w:qFormat/>
    <w:rsid w:val="00586F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6ABA"/>
    <w:rPr>
      <w:rFonts w:ascii="Times New Roman" w:eastAsiaTheme="majorEastAsia" w:hAnsi="Times New Roman" w:cstheme="majorBidi"/>
      <w:sz w:val="32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E2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9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C7E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7E2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AA05A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A05A5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B25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DE7806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3706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37064E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37064E"/>
    <w:rPr>
      <w:i/>
      <w:iCs/>
    </w:rPr>
  </w:style>
  <w:style w:type="table" w:styleId="ac">
    <w:name w:val="Table Grid"/>
    <w:basedOn w:val="a1"/>
    <w:uiPriority w:val="39"/>
    <w:rsid w:val="00721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a-nii\Downloads\Laboratornaya_rabot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DF40B-7D32-441D-BFA8-A9124891C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Laboratornaya_rabota</Template>
  <TotalTime>1300</TotalTime>
  <Pages>20</Pages>
  <Words>1698</Words>
  <Characters>9680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nika-nii</dc:creator>
  <cp:keywords/>
  <dc:description/>
  <cp:lastModifiedBy>500a5 `</cp:lastModifiedBy>
  <cp:revision>26</cp:revision>
  <cp:lastPrinted>2020-02-21T20:28:00Z</cp:lastPrinted>
  <dcterms:created xsi:type="dcterms:W3CDTF">2019-09-23T19:02:00Z</dcterms:created>
  <dcterms:modified xsi:type="dcterms:W3CDTF">2021-11-21T23:05:00Z</dcterms:modified>
</cp:coreProperties>
</file>