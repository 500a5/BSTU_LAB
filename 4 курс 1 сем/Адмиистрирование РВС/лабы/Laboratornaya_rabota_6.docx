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A4F03F" w14:textId="77777777" w:rsidR="00F30A20" w:rsidRPr="00F30A20" w:rsidRDefault="00F30A20" w:rsidP="00F30A20">
      <w:pPr>
        <w:spacing w:before="240" w:line="240" w:lineRule="auto"/>
        <w:jc w:val="center"/>
        <w:rPr>
          <w:rFonts w:cs="Times New Roman"/>
          <w:b/>
          <w:szCs w:val="28"/>
        </w:rPr>
      </w:pPr>
      <w:bookmarkStart w:id="0" w:name="_Hlk53660966"/>
      <w:bookmarkEnd w:id="0"/>
      <w:r w:rsidRPr="00F30A20">
        <w:rPr>
          <w:rFonts w:cs="Times New Roman"/>
          <w:b/>
          <w:szCs w:val="28"/>
        </w:rPr>
        <w:t>МИНИСТЕРСТВО НАУКИ И ВЫСШЕГО ОБРАЗОВАНИЯ РФ</w:t>
      </w:r>
      <w:r w:rsidRPr="00F30A20">
        <w:rPr>
          <w:rFonts w:cs="Times New Roman"/>
          <w:b/>
          <w:szCs w:val="28"/>
        </w:rPr>
        <w:br/>
        <w:t>ФЕДЕРАЛЬНОЕ ГОСУДАРСТВЕННОЕ БЮДЖЕТНОЕ ОБРАЗОВАТЕЛЬНОЕ УЧРЕЖДЕНИЕ</w:t>
      </w:r>
      <w:r w:rsidRPr="00F30A20">
        <w:rPr>
          <w:rFonts w:cs="Times New Roman"/>
          <w:b/>
          <w:szCs w:val="28"/>
        </w:rPr>
        <w:br/>
        <w:t>ВЫСШЕГО ОБРАЗОВАНИЯ</w:t>
      </w:r>
      <w:r w:rsidRPr="00F30A20">
        <w:rPr>
          <w:rFonts w:cs="Times New Roman"/>
          <w:b/>
          <w:szCs w:val="28"/>
        </w:rPr>
        <w:br/>
        <w:t>«БЕЛГОРОДСКИЙ ГОСУДАРСТВЕННЫЙ</w:t>
      </w:r>
      <w:r w:rsidRPr="00F30A20">
        <w:rPr>
          <w:rFonts w:cs="Times New Roman"/>
          <w:b/>
          <w:szCs w:val="28"/>
        </w:rPr>
        <w:br/>
        <w:t>ТЕХНОЛОГИЧЕСКИЙ УНИВЕРСИТЕТ им. В.Г.ШУХОВА»</w:t>
      </w:r>
      <w:r w:rsidRPr="00F30A20">
        <w:rPr>
          <w:rFonts w:cs="Times New Roman"/>
          <w:b/>
          <w:szCs w:val="28"/>
        </w:rPr>
        <w:br/>
        <w:t xml:space="preserve">(БГТУ им. </w:t>
      </w:r>
      <w:proofErr w:type="spellStart"/>
      <w:r w:rsidRPr="00F30A20">
        <w:rPr>
          <w:rFonts w:cs="Times New Roman"/>
          <w:b/>
          <w:szCs w:val="28"/>
        </w:rPr>
        <w:t>В.Г.Шухова</w:t>
      </w:r>
      <w:proofErr w:type="spellEnd"/>
      <w:r w:rsidRPr="00F30A20">
        <w:rPr>
          <w:rFonts w:cs="Times New Roman"/>
          <w:b/>
          <w:szCs w:val="28"/>
        </w:rPr>
        <w:t>)</w:t>
      </w:r>
    </w:p>
    <w:p w14:paraId="0FA19541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44E79576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035DA836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3B0AD903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2A34272D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555DF6F4" w14:textId="19564B83" w:rsidR="00465F51" w:rsidRPr="0058668F" w:rsidRDefault="00465F51" w:rsidP="00465F51">
      <w:pPr>
        <w:contextualSpacing/>
        <w:jc w:val="center"/>
        <w:rPr>
          <w:rFonts w:cs="Times New Roman"/>
          <w:b/>
          <w:bCs/>
          <w:szCs w:val="28"/>
        </w:rPr>
      </w:pPr>
      <w:r w:rsidRPr="0058668F">
        <w:rPr>
          <w:rFonts w:cs="Times New Roman"/>
          <w:b/>
          <w:bCs/>
          <w:szCs w:val="28"/>
        </w:rPr>
        <w:t>Лабораторная работа №</w:t>
      </w:r>
      <w:r>
        <w:rPr>
          <w:rFonts w:cs="Times New Roman"/>
          <w:b/>
          <w:bCs/>
          <w:szCs w:val="28"/>
        </w:rPr>
        <w:t>6</w:t>
      </w:r>
    </w:p>
    <w:p w14:paraId="10D7CB2E" w14:textId="2A97AF92" w:rsidR="00465F51" w:rsidRPr="0058668F" w:rsidRDefault="00465F51" w:rsidP="00465F51">
      <w:pPr>
        <w:contextualSpacing/>
        <w:jc w:val="center"/>
        <w:rPr>
          <w:rFonts w:cs="Times New Roman"/>
          <w:szCs w:val="28"/>
        </w:rPr>
      </w:pPr>
      <w:r w:rsidRPr="0058668F">
        <w:rPr>
          <w:rFonts w:cs="Times New Roman"/>
          <w:szCs w:val="28"/>
        </w:rPr>
        <w:t>дисциплина «</w:t>
      </w:r>
      <w:r w:rsidR="00406544">
        <w:rPr>
          <w:rFonts w:cs="Times New Roman"/>
          <w:szCs w:val="28"/>
        </w:rPr>
        <w:t>Администрирование распределенных вычислительных систем</w:t>
      </w:r>
      <w:bookmarkStart w:id="1" w:name="_GoBack"/>
      <w:bookmarkEnd w:id="1"/>
      <w:r w:rsidRPr="0058668F">
        <w:rPr>
          <w:rFonts w:cs="Times New Roman"/>
          <w:szCs w:val="28"/>
        </w:rPr>
        <w:t>»</w:t>
      </w:r>
    </w:p>
    <w:p w14:paraId="419A63B3" w14:textId="7847C648" w:rsidR="00465F51" w:rsidRPr="005B656B" w:rsidRDefault="00465F51" w:rsidP="00465F51">
      <w:pPr>
        <w:jc w:val="center"/>
        <w:rPr>
          <w:rFonts w:ascii="TimesNewRomanPS-BoldMT" w:hAnsi="TimesNewRomanPS-BoldMT"/>
          <w:color w:val="000000"/>
          <w:szCs w:val="28"/>
        </w:rPr>
      </w:pPr>
      <w:r w:rsidRPr="0058668F">
        <w:rPr>
          <w:rFonts w:cs="Times New Roman"/>
          <w:szCs w:val="28"/>
        </w:rPr>
        <w:t>тема: «</w:t>
      </w:r>
      <w:r>
        <w:rPr>
          <w:rFonts w:cs="Times New Roman"/>
          <w:szCs w:val="28"/>
        </w:rPr>
        <w:t xml:space="preserve">Обеспечение безопасности ресурсов с помощью разрешений </w:t>
      </w:r>
      <w:r>
        <w:rPr>
          <w:rFonts w:cs="Times New Roman"/>
          <w:szCs w:val="28"/>
          <w:lang w:val="en-US"/>
        </w:rPr>
        <w:t>NTFS</w:t>
      </w:r>
      <w:r w:rsidRPr="0058668F">
        <w:rPr>
          <w:rFonts w:cs="Times New Roman"/>
          <w:szCs w:val="28"/>
        </w:rPr>
        <w:t>»</w:t>
      </w:r>
    </w:p>
    <w:p w14:paraId="5AEFA883" w14:textId="77777777" w:rsidR="00465F51" w:rsidRPr="0058668F" w:rsidRDefault="00465F51" w:rsidP="00465F51">
      <w:pPr>
        <w:contextualSpacing/>
        <w:jc w:val="center"/>
        <w:rPr>
          <w:rFonts w:cs="Times New Roman"/>
          <w:b/>
          <w:bCs/>
          <w:szCs w:val="28"/>
        </w:rPr>
      </w:pPr>
    </w:p>
    <w:p w14:paraId="2DCFB015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2F39F15E" w14:textId="5CED7FAF" w:rsidR="00CC6FDC" w:rsidRDefault="00CC6FDC" w:rsidP="00CC6FDC">
      <w:pPr>
        <w:jc w:val="center"/>
        <w:rPr>
          <w:rFonts w:cs="Times New Roman"/>
          <w:szCs w:val="28"/>
        </w:rPr>
      </w:pPr>
    </w:p>
    <w:p w14:paraId="3C99D7F5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74FE9776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66058951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7D71E793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15CDFBF9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1A4845D1" w14:textId="77777777" w:rsidR="00F30A20" w:rsidRP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61AB2BE7" w14:textId="3A9469E1" w:rsidR="00F30A20" w:rsidRPr="00CC6FDC" w:rsidRDefault="00F30A20" w:rsidP="00F30A20">
      <w:pPr>
        <w:spacing w:line="240" w:lineRule="auto"/>
        <w:jc w:val="right"/>
        <w:rPr>
          <w:rFonts w:cs="Times New Roman"/>
          <w:szCs w:val="28"/>
        </w:rPr>
      </w:pPr>
      <w:r w:rsidRPr="00F30A20">
        <w:rPr>
          <w:rFonts w:cs="Times New Roman"/>
          <w:szCs w:val="28"/>
        </w:rPr>
        <w:t>Выполнил: ст. группы</w:t>
      </w:r>
      <w:r w:rsidR="00831B6B">
        <w:rPr>
          <w:rFonts w:cs="Times New Roman"/>
          <w:szCs w:val="28"/>
        </w:rPr>
        <w:t xml:space="preserve"> ВТ-</w:t>
      </w:r>
      <w:r w:rsidR="00FA0343">
        <w:rPr>
          <w:rFonts w:cs="Times New Roman"/>
          <w:szCs w:val="28"/>
        </w:rPr>
        <w:t>4</w:t>
      </w:r>
      <w:r w:rsidR="00465F51">
        <w:rPr>
          <w:rFonts w:cs="Times New Roman"/>
          <w:szCs w:val="28"/>
        </w:rPr>
        <w:t>2</w:t>
      </w:r>
      <w:r w:rsidRPr="00F30A20">
        <w:rPr>
          <w:rFonts w:cs="Times New Roman"/>
          <w:szCs w:val="28"/>
        </w:rPr>
        <w:t xml:space="preserve"> </w:t>
      </w:r>
      <w:r w:rsidRPr="00F30A20">
        <w:rPr>
          <w:rFonts w:cs="Times New Roman"/>
          <w:szCs w:val="28"/>
        </w:rPr>
        <w:br/>
      </w:r>
      <w:r w:rsidR="00465F51">
        <w:rPr>
          <w:rFonts w:cs="Times New Roman"/>
          <w:szCs w:val="28"/>
        </w:rPr>
        <w:t>Воскобойников И.С.</w:t>
      </w:r>
      <w:r w:rsidRPr="00F30A20">
        <w:rPr>
          <w:rFonts w:cs="Times New Roman"/>
          <w:szCs w:val="28"/>
        </w:rPr>
        <w:br/>
        <w:t xml:space="preserve">Проверил: </w:t>
      </w:r>
      <w:r w:rsidR="00DE7806">
        <w:rPr>
          <w:rFonts w:cs="Times New Roman"/>
          <w:szCs w:val="28"/>
        </w:rPr>
        <w:t>Федотов</w:t>
      </w:r>
      <w:r w:rsidR="00CC6FDC">
        <w:rPr>
          <w:rFonts w:cs="Times New Roman"/>
          <w:szCs w:val="28"/>
        </w:rPr>
        <w:t xml:space="preserve"> </w:t>
      </w:r>
      <w:r w:rsidR="00DE7806">
        <w:rPr>
          <w:rFonts w:cs="Times New Roman"/>
          <w:szCs w:val="28"/>
        </w:rPr>
        <w:t>Е</w:t>
      </w:r>
      <w:r w:rsidR="00CC6FDC">
        <w:rPr>
          <w:rFonts w:cs="Times New Roman"/>
          <w:szCs w:val="28"/>
        </w:rPr>
        <w:t>.</w:t>
      </w:r>
      <w:r w:rsidR="00DE7806">
        <w:rPr>
          <w:rFonts w:cs="Times New Roman"/>
          <w:szCs w:val="28"/>
        </w:rPr>
        <w:t>А</w:t>
      </w:r>
      <w:r w:rsidR="00CC6FDC">
        <w:rPr>
          <w:rFonts w:cs="Times New Roman"/>
          <w:szCs w:val="28"/>
        </w:rPr>
        <w:t>.</w:t>
      </w:r>
    </w:p>
    <w:p w14:paraId="7EC039F8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2F7CE55E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65780DCE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49B67CB0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78DA5881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6B8254A2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01F5A9CA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487F6341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5A0F8949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211289BE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5F3AF7CB" w14:textId="736E1B9E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62267422" w14:textId="78422061" w:rsidR="009F3088" w:rsidRDefault="009F3088" w:rsidP="00F30A20">
      <w:pPr>
        <w:spacing w:line="240" w:lineRule="auto"/>
        <w:jc w:val="center"/>
        <w:rPr>
          <w:rFonts w:cs="Times New Roman"/>
          <w:szCs w:val="28"/>
        </w:rPr>
      </w:pPr>
    </w:p>
    <w:p w14:paraId="27C14DE0" w14:textId="77777777" w:rsidR="009F3088" w:rsidRDefault="009F3088" w:rsidP="00F30A20">
      <w:pPr>
        <w:spacing w:line="240" w:lineRule="auto"/>
        <w:jc w:val="center"/>
        <w:rPr>
          <w:rFonts w:cs="Times New Roman"/>
          <w:szCs w:val="28"/>
        </w:rPr>
      </w:pPr>
    </w:p>
    <w:p w14:paraId="7441024E" w14:textId="6A2B865E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22CEC028" w14:textId="70AE899B" w:rsidR="00465F51" w:rsidRDefault="00465F51" w:rsidP="00F30A20">
      <w:pPr>
        <w:spacing w:line="240" w:lineRule="auto"/>
        <w:jc w:val="center"/>
        <w:rPr>
          <w:rFonts w:cs="Times New Roman"/>
          <w:szCs w:val="28"/>
        </w:rPr>
      </w:pPr>
    </w:p>
    <w:p w14:paraId="72E1FFA8" w14:textId="77777777" w:rsidR="00465F51" w:rsidRDefault="00465F51" w:rsidP="00F30A20">
      <w:pPr>
        <w:spacing w:line="240" w:lineRule="auto"/>
        <w:jc w:val="center"/>
        <w:rPr>
          <w:rFonts w:cs="Times New Roman"/>
          <w:szCs w:val="28"/>
        </w:rPr>
      </w:pPr>
    </w:p>
    <w:p w14:paraId="14424E96" w14:textId="368367A2" w:rsidR="00DE7806" w:rsidRDefault="00F30A20" w:rsidP="00CC6FDC">
      <w:pPr>
        <w:spacing w:line="240" w:lineRule="auto"/>
        <w:jc w:val="center"/>
        <w:rPr>
          <w:rFonts w:cs="Times New Roman"/>
          <w:b/>
          <w:szCs w:val="28"/>
        </w:rPr>
      </w:pPr>
      <w:r w:rsidRPr="00F30A20">
        <w:rPr>
          <w:rFonts w:cs="Times New Roman"/>
          <w:b/>
          <w:szCs w:val="28"/>
        </w:rPr>
        <w:t>Белгород 20</w:t>
      </w:r>
      <w:r w:rsidR="00465F51">
        <w:rPr>
          <w:rFonts w:cs="Times New Roman"/>
          <w:b/>
          <w:szCs w:val="28"/>
        </w:rPr>
        <w:t>21</w:t>
      </w:r>
    </w:p>
    <w:p w14:paraId="3769E958" w14:textId="3E10A80D" w:rsidR="00DE7806" w:rsidRPr="009F3088" w:rsidRDefault="00DE7806" w:rsidP="00DE7806">
      <w:pPr>
        <w:spacing w:after="16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  <w:r w:rsidRPr="00DE7806">
        <w:rPr>
          <w:rFonts w:cs="Times New Roman"/>
          <w:b/>
          <w:szCs w:val="28"/>
        </w:rPr>
        <w:lastRenderedPageBreak/>
        <w:t xml:space="preserve">Лабораторная работа № </w:t>
      </w:r>
      <w:r w:rsidR="009F3088" w:rsidRPr="009F3088">
        <w:rPr>
          <w:rFonts w:cs="Times New Roman"/>
          <w:b/>
          <w:szCs w:val="28"/>
        </w:rPr>
        <w:t>6</w:t>
      </w:r>
    </w:p>
    <w:p w14:paraId="229455B1" w14:textId="2FA82891" w:rsidR="009F3088" w:rsidRDefault="009F3088" w:rsidP="009F3088">
      <w:pPr>
        <w:spacing w:after="160"/>
        <w:jc w:val="center"/>
        <w:rPr>
          <w:rFonts w:cs="Times New Roman"/>
          <w:b/>
          <w:szCs w:val="28"/>
        </w:rPr>
      </w:pPr>
      <w:r w:rsidRPr="009F3088">
        <w:rPr>
          <w:rFonts w:cs="Times New Roman"/>
          <w:b/>
          <w:szCs w:val="28"/>
        </w:rPr>
        <w:t xml:space="preserve">Обеспечение безопасности ресурсов с помощью разрешений </w:t>
      </w:r>
      <w:r w:rsidRPr="009F3088">
        <w:rPr>
          <w:rFonts w:cs="Times New Roman"/>
          <w:b/>
          <w:szCs w:val="28"/>
          <w:lang w:val="en-US"/>
        </w:rPr>
        <w:t>NTFS</w:t>
      </w:r>
    </w:p>
    <w:p w14:paraId="3D59E52E" w14:textId="5353080F" w:rsidR="007B25AC" w:rsidRDefault="00DE7806" w:rsidP="00F216BB">
      <w:pPr>
        <w:spacing w:after="160"/>
        <w:jc w:val="both"/>
        <w:rPr>
          <w:rFonts w:cs="Times New Roman"/>
          <w:bCs/>
          <w:szCs w:val="28"/>
        </w:rPr>
      </w:pPr>
      <w:r w:rsidRPr="00DE7806">
        <w:rPr>
          <w:rFonts w:cs="Times New Roman"/>
          <w:b/>
          <w:szCs w:val="28"/>
        </w:rPr>
        <w:t xml:space="preserve">Цель </w:t>
      </w:r>
      <w:proofErr w:type="gramStart"/>
      <w:r w:rsidRPr="00DE7806">
        <w:rPr>
          <w:rFonts w:cs="Times New Roman"/>
          <w:b/>
          <w:szCs w:val="28"/>
        </w:rPr>
        <w:t xml:space="preserve">работы:  </w:t>
      </w:r>
      <w:r w:rsidR="009F3088" w:rsidRPr="00772F76">
        <w:rPr>
          <w:rFonts w:cs="Times New Roman"/>
          <w:szCs w:val="28"/>
        </w:rPr>
        <w:t>получить</w:t>
      </w:r>
      <w:proofErr w:type="gramEnd"/>
      <w:r w:rsidR="009F3088" w:rsidRPr="00772F76">
        <w:rPr>
          <w:rFonts w:cs="Times New Roman"/>
          <w:szCs w:val="28"/>
        </w:rPr>
        <w:t xml:space="preserve"> навыки обеспечения безопасности</w:t>
      </w:r>
      <w:r w:rsidR="009F3088">
        <w:rPr>
          <w:rFonts w:cs="Times New Roman"/>
          <w:szCs w:val="28"/>
        </w:rPr>
        <w:t xml:space="preserve"> </w:t>
      </w:r>
      <w:r w:rsidR="009F3088" w:rsidRPr="00772F76">
        <w:rPr>
          <w:rFonts w:cs="Times New Roman"/>
          <w:szCs w:val="28"/>
        </w:rPr>
        <w:t>ресурсов с помощью разрешений NTFS.</w:t>
      </w:r>
    </w:p>
    <w:p w14:paraId="1AA4081F" w14:textId="29A47D78" w:rsidR="00DE7806" w:rsidRDefault="00DE7806" w:rsidP="00DE7806">
      <w:pPr>
        <w:spacing w:after="16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Краткие сведения</w:t>
      </w:r>
    </w:p>
    <w:p w14:paraId="0CC1760B" w14:textId="1C406219" w:rsidR="009F3088" w:rsidRPr="009F3088" w:rsidRDefault="009F3088" w:rsidP="009F3088">
      <w:pPr>
        <w:spacing w:after="160"/>
        <w:jc w:val="both"/>
        <w:rPr>
          <w:rFonts w:cs="Times New Roman"/>
          <w:szCs w:val="28"/>
        </w:rPr>
      </w:pPr>
      <w:r w:rsidRPr="009F3088">
        <w:rPr>
          <w:rFonts w:cs="Times New Roman"/>
          <w:szCs w:val="28"/>
        </w:rPr>
        <w:t>Разрешения NTFS позволяют явно указать, какие пользователи и группы имеют доступ к файлам и папкам и какие операции с содержимым этих файлов или папок им разрешено выполнять.</w:t>
      </w:r>
    </w:p>
    <w:p w14:paraId="25A18340" w14:textId="77777777" w:rsidR="009F3088" w:rsidRDefault="009F3088" w:rsidP="009F3088">
      <w:pPr>
        <w:spacing w:after="160"/>
        <w:jc w:val="both"/>
        <w:rPr>
          <w:rFonts w:cs="Times New Roman"/>
          <w:szCs w:val="28"/>
        </w:rPr>
      </w:pPr>
      <w:r w:rsidRPr="009F3088">
        <w:rPr>
          <w:rFonts w:cs="Times New Roman"/>
          <w:szCs w:val="28"/>
        </w:rPr>
        <w:t>Система безопасности NTFS эффективна независимо от того, обращается ли пользователь к файлу или папке, размещенных на локальном компьютере или в сети.</w:t>
      </w:r>
    </w:p>
    <w:p w14:paraId="1CE77F0B" w14:textId="038DB9BF" w:rsidR="009F3088" w:rsidRPr="009F3088" w:rsidRDefault="009F3088" w:rsidP="009F3088">
      <w:pPr>
        <w:spacing w:after="160"/>
        <w:jc w:val="both"/>
        <w:rPr>
          <w:rFonts w:cs="Times New Roman"/>
          <w:szCs w:val="28"/>
        </w:rPr>
      </w:pPr>
      <w:r w:rsidRPr="009F3088">
        <w:rPr>
          <w:rFonts w:cs="Times New Roman"/>
          <w:szCs w:val="28"/>
        </w:rPr>
        <w:t xml:space="preserve">Разрешения, устанавливаемые для папок, отличаются от разрешений, устанавливаемых для файлов. Администраторы, владельцы файлов или папок и пользователи с разрешением Полный доступ имеют право назначать разрешения NTFS пользователям и группам для управления доступом к этим файлам и папкам. </w:t>
      </w:r>
    </w:p>
    <w:p w14:paraId="74A7151B" w14:textId="7801E137" w:rsidR="009F3088" w:rsidRPr="009F3088" w:rsidRDefault="009F3088" w:rsidP="009F3088">
      <w:pPr>
        <w:spacing w:after="160"/>
        <w:jc w:val="both"/>
        <w:rPr>
          <w:rFonts w:cs="Times New Roman"/>
          <w:szCs w:val="28"/>
        </w:rPr>
      </w:pPr>
      <w:r w:rsidRPr="009F3088">
        <w:rPr>
          <w:rFonts w:cs="Times New Roman"/>
          <w:szCs w:val="28"/>
        </w:rPr>
        <w:t>В NTFS хранится список управления доступом (</w:t>
      </w:r>
      <w:proofErr w:type="spellStart"/>
      <w:r w:rsidRPr="009F3088">
        <w:rPr>
          <w:rFonts w:cs="Times New Roman"/>
          <w:szCs w:val="28"/>
        </w:rPr>
        <w:t>access</w:t>
      </w:r>
      <w:proofErr w:type="spellEnd"/>
      <w:r w:rsidRPr="009F3088">
        <w:rPr>
          <w:rFonts w:cs="Times New Roman"/>
          <w:szCs w:val="28"/>
        </w:rPr>
        <w:t xml:space="preserve"> </w:t>
      </w:r>
      <w:proofErr w:type="spellStart"/>
      <w:r w:rsidRPr="009F3088">
        <w:rPr>
          <w:rFonts w:cs="Times New Roman"/>
          <w:szCs w:val="28"/>
        </w:rPr>
        <w:t>control</w:t>
      </w:r>
      <w:proofErr w:type="spellEnd"/>
      <w:r w:rsidRPr="009F3088">
        <w:rPr>
          <w:rFonts w:cs="Times New Roman"/>
          <w:szCs w:val="28"/>
        </w:rPr>
        <w:t xml:space="preserve"> </w:t>
      </w:r>
      <w:proofErr w:type="spellStart"/>
      <w:r w:rsidRPr="009F3088">
        <w:rPr>
          <w:rFonts w:cs="Times New Roman"/>
          <w:szCs w:val="28"/>
        </w:rPr>
        <w:t>list</w:t>
      </w:r>
      <w:proofErr w:type="spellEnd"/>
      <w:r w:rsidRPr="009F3088">
        <w:rPr>
          <w:rFonts w:cs="Times New Roman"/>
          <w:szCs w:val="28"/>
        </w:rPr>
        <w:t>, ACL) для каждого файла и папки на томе NTFS. В этом списке перечислены пользователи и группы, для которых установлены разрешения для файла или папки, а также сами назначенные разрешения. Чтобы пользователь получил доступ к ресурсу, в ACL должна быть запись, называемая элемент списка управления доступом (</w:t>
      </w:r>
      <w:proofErr w:type="spellStart"/>
      <w:r w:rsidRPr="009F3088">
        <w:rPr>
          <w:rFonts w:cs="Times New Roman"/>
          <w:szCs w:val="28"/>
        </w:rPr>
        <w:t>access</w:t>
      </w:r>
      <w:proofErr w:type="spellEnd"/>
      <w:r w:rsidRPr="009F3088">
        <w:rPr>
          <w:rFonts w:cs="Times New Roman"/>
          <w:szCs w:val="28"/>
        </w:rPr>
        <w:t xml:space="preserve"> </w:t>
      </w:r>
      <w:proofErr w:type="spellStart"/>
      <w:r w:rsidRPr="009F3088">
        <w:rPr>
          <w:rFonts w:cs="Times New Roman"/>
          <w:szCs w:val="28"/>
        </w:rPr>
        <w:t>control</w:t>
      </w:r>
      <w:proofErr w:type="spellEnd"/>
      <w:r w:rsidRPr="009F3088">
        <w:rPr>
          <w:rFonts w:cs="Times New Roman"/>
          <w:szCs w:val="28"/>
        </w:rPr>
        <w:t xml:space="preserve"> </w:t>
      </w:r>
      <w:proofErr w:type="spellStart"/>
      <w:r w:rsidRPr="009F3088">
        <w:rPr>
          <w:rFonts w:cs="Times New Roman"/>
          <w:szCs w:val="28"/>
        </w:rPr>
        <w:t>entry</w:t>
      </w:r>
      <w:proofErr w:type="spellEnd"/>
      <w:r w:rsidRPr="009F3088">
        <w:rPr>
          <w:rFonts w:cs="Times New Roman"/>
          <w:szCs w:val="28"/>
        </w:rPr>
        <w:t>, АСЕ), для этого пользователя или группы, к которой он принадлежит. Эта запись назначит запрашиваемый тип</w:t>
      </w:r>
      <w:r w:rsidRPr="00465F51">
        <w:rPr>
          <w:rFonts w:cs="Times New Roman"/>
          <w:szCs w:val="28"/>
        </w:rPr>
        <w:t xml:space="preserve"> </w:t>
      </w:r>
      <w:r w:rsidRPr="009F3088">
        <w:rPr>
          <w:rFonts w:cs="Times New Roman"/>
          <w:szCs w:val="28"/>
        </w:rPr>
        <w:t>доступа (например, Чтение) пользователю. Если в ACL нет соответствующей АСЕ, то пользователь не получит доступ к ресурсу.</w:t>
      </w:r>
    </w:p>
    <w:p w14:paraId="68864CB6" w14:textId="07534CFD" w:rsidR="009F3088" w:rsidRPr="009F3088" w:rsidRDefault="009F3088" w:rsidP="009F3088">
      <w:pPr>
        <w:spacing w:after="160"/>
        <w:jc w:val="both"/>
        <w:rPr>
          <w:rFonts w:cs="Times New Roman"/>
          <w:szCs w:val="28"/>
        </w:rPr>
      </w:pPr>
      <w:r w:rsidRPr="009F3088">
        <w:rPr>
          <w:rFonts w:cs="Times New Roman"/>
          <w:szCs w:val="28"/>
        </w:rPr>
        <w:t xml:space="preserve">Эффективные разрешения пользователя для ресурса — это совокупность разрешений NTFS, которые вы назначаете отдельному пользователю и всем группам, к которым он принадлежит. </w:t>
      </w:r>
    </w:p>
    <w:p w14:paraId="1869E772" w14:textId="122B58C4" w:rsidR="009F3088" w:rsidRPr="009F3088" w:rsidRDefault="009F3088" w:rsidP="009F3088">
      <w:pPr>
        <w:spacing w:after="160"/>
        <w:jc w:val="both"/>
        <w:rPr>
          <w:rFonts w:cs="Times New Roman"/>
          <w:szCs w:val="28"/>
        </w:rPr>
      </w:pPr>
      <w:r w:rsidRPr="009F3088">
        <w:rPr>
          <w:rFonts w:cs="Times New Roman"/>
          <w:szCs w:val="28"/>
        </w:rPr>
        <w:t>Приоритет разрешений для файлов над разрешениями для папок В NTFS разрешения для файлов имеют больший приоритет, чем разрешения для папок. Если у вас есть разрешение на доступ к файлу и право Обход перекрестной проверки, то вы сможете воспользоваться доступом к этому файлу, даже если у вас нет доступа к папке, в которой содержится файл. Вы можете получить доступ к тем файлам, для которых у вас есть разрешения, воспользовавшись UNC-именем файла или локальным путем для открытия файла из соответствующего приложения.</w:t>
      </w:r>
    </w:p>
    <w:p w14:paraId="31E0BFCE" w14:textId="77777777" w:rsidR="009F3088" w:rsidRPr="009F3088" w:rsidRDefault="009F3088" w:rsidP="009F3088">
      <w:pPr>
        <w:spacing w:after="160"/>
        <w:jc w:val="both"/>
        <w:rPr>
          <w:rFonts w:cs="Times New Roman"/>
          <w:szCs w:val="28"/>
        </w:rPr>
      </w:pPr>
    </w:p>
    <w:p w14:paraId="3009FF45" w14:textId="12A28E40" w:rsidR="009F3088" w:rsidRDefault="009F3088" w:rsidP="009F3088">
      <w:pPr>
        <w:spacing w:after="160"/>
        <w:jc w:val="both"/>
        <w:rPr>
          <w:rFonts w:cs="Times New Roman"/>
          <w:szCs w:val="28"/>
        </w:rPr>
      </w:pPr>
      <w:r w:rsidRPr="009F3088">
        <w:rPr>
          <w:rFonts w:cs="Times New Roman"/>
          <w:szCs w:val="28"/>
        </w:rPr>
        <w:lastRenderedPageBreak/>
        <w:t>Можно запретить доступ к файлу пользователю или группе, хотя этот метод контроля ресурсов нельзя назвать предпочтительным. Запрет имеет больший приоритет, чем разрешение на всех уровнях, на которые он распространяется. Даже если у группы, в которую входит пользователь имеется разрешение на доступ к файлу или папке, запрет на доступ для пользователя блокирует все имеющиеся разрешения.</w:t>
      </w:r>
    </w:p>
    <w:p w14:paraId="0A6BA794" w14:textId="66F03251" w:rsidR="00A50E53" w:rsidRDefault="00A50E53" w:rsidP="00A50E53">
      <w:pPr>
        <w:spacing w:line="240" w:lineRule="auto"/>
        <w:jc w:val="both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Выполнение работы:</w:t>
      </w:r>
    </w:p>
    <w:p w14:paraId="5F0881E6" w14:textId="77777777" w:rsidR="00A50E53" w:rsidRPr="00772F76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>1. Начните сеанс работы, используя учетную запись члена группы Администраторы, и создайте учетные записи пользователей по данным следующей таблицы.</w:t>
      </w:r>
    </w:p>
    <w:p w14:paraId="646C4A0A" w14:textId="77777777" w:rsidR="00A50E53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noProof/>
          <w:szCs w:val="28"/>
          <w:lang w:eastAsia="ru-RU"/>
        </w:rPr>
        <w:drawing>
          <wp:inline distT="0" distB="0" distL="0" distR="0" wp14:anchorId="5EF6C31D" wp14:editId="3BA8294B">
            <wp:extent cx="6466310" cy="1405719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691" t="30716" r="33233" b="56009"/>
                    <a:stretch/>
                  </pic:blipFill>
                  <pic:spPr bwMode="auto">
                    <a:xfrm>
                      <a:off x="0" y="0"/>
                      <a:ext cx="6513218" cy="1415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15AA5" w14:textId="77777777" w:rsidR="00A50E53" w:rsidRDefault="00A50E53" w:rsidP="00A50E53">
      <w:pPr>
        <w:spacing w:line="240" w:lineRule="auto"/>
        <w:jc w:val="both"/>
        <w:rPr>
          <w:noProof/>
        </w:rPr>
      </w:pPr>
    </w:p>
    <w:p w14:paraId="16DF2CD5" w14:textId="4512D1D9" w:rsidR="00A50E53" w:rsidRPr="00772F76" w:rsidRDefault="00AF4C15" w:rsidP="00A50E53">
      <w:pPr>
        <w:spacing w:line="240" w:lineRule="auto"/>
        <w:jc w:val="both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F3FF6B0" wp14:editId="63E78CD6">
            <wp:extent cx="3028950" cy="9810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A666" w14:textId="77777777" w:rsidR="00A50E53" w:rsidRPr="00772F76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>Создайте следующие папки:</w:t>
      </w:r>
    </w:p>
    <w:p w14:paraId="28474151" w14:textId="77777777" w:rsidR="00A50E53" w:rsidRPr="00772F76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>• C:\Public;</w:t>
      </w:r>
    </w:p>
    <w:p w14:paraId="50A184FC" w14:textId="77777777" w:rsidR="00A50E53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>• C:\Public\Library.</w:t>
      </w:r>
    </w:p>
    <w:p w14:paraId="5F77991A" w14:textId="77777777" w:rsidR="00A50E53" w:rsidRDefault="00A50E53" w:rsidP="00A50E53">
      <w:pPr>
        <w:spacing w:line="240" w:lineRule="auto"/>
        <w:jc w:val="both"/>
        <w:rPr>
          <w:noProof/>
        </w:rPr>
      </w:pPr>
    </w:p>
    <w:p w14:paraId="0A396752" w14:textId="6982F72B" w:rsidR="00A50E53" w:rsidRDefault="000F5157" w:rsidP="00A50E53">
      <w:pPr>
        <w:spacing w:line="240" w:lineRule="auto"/>
        <w:jc w:val="both"/>
        <w:rPr>
          <w:rFonts w:cs="Times New Roman"/>
          <w:szCs w:val="28"/>
        </w:rPr>
      </w:pPr>
      <w:r w:rsidRPr="000F5157">
        <w:rPr>
          <w:rFonts w:cs="Times New Roman"/>
          <w:noProof/>
          <w:szCs w:val="28"/>
          <w:lang w:eastAsia="ru-RU"/>
        </w:rPr>
        <w:drawing>
          <wp:inline distT="0" distB="0" distL="0" distR="0" wp14:anchorId="69330B4F" wp14:editId="272A1F6C">
            <wp:extent cx="3886200" cy="2854002"/>
            <wp:effectExtent l="0" t="0" r="0" b="3810"/>
            <wp:docPr id="4" name="Рисунок 4" descr="C:\Users\500a5\Desktop\05-11-2021 00-29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00a5\Desktop\05-11-2021 00-29-0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284" cy="285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D6557" w14:textId="77777777" w:rsidR="00A50E53" w:rsidRDefault="00A50E53" w:rsidP="00A50E53">
      <w:pPr>
        <w:spacing w:line="240" w:lineRule="auto"/>
        <w:jc w:val="both"/>
        <w:rPr>
          <w:noProof/>
        </w:rPr>
      </w:pPr>
    </w:p>
    <w:p w14:paraId="6965AF6B" w14:textId="2D3CC968" w:rsidR="00A50E53" w:rsidRDefault="000F5157" w:rsidP="00A50E53">
      <w:pPr>
        <w:spacing w:line="240" w:lineRule="auto"/>
        <w:jc w:val="both"/>
        <w:rPr>
          <w:rFonts w:cs="Times New Roman"/>
          <w:szCs w:val="28"/>
        </w:rPr>
      </w:pPr>
      <w:r w:rsidRPr="000F515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45F30E1" wp14:editId="4BC5E677">
            <wp:extent cx="5940425" cy="4399243"/>
            <wp:effectExtent l="0" t="0" r="3175" b="1905"/>
            <wp:docPr id="5" name="Рисунок 5" descr="C:\Users\500a5\Desktop\05-11-2021 00-29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00a5\Desktop\05-11-2021 00-29-1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99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17E17" w14:textId="77777777" w:rsidR="00777B1B" w:rsidRPr="00772F76" w:rsidRDefault="00777B1B" w:rsidP="00A50E53">
      <w:pPr>
        <w:spacing w:line="240" w:lineRule="auto"/>
        <w:jc w:val="both"/>
        <w:rPr>
          <w:rFonts w:cs="Times New Roman"/>
          <w:szCs w:val="28"/>
        </w:rPr>
      </w:pPr>
    </w:p>
    <w:p w14:paraId="7D077C86" w14:textId="77777777" w:rsidR="00A50E53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 xml:space="preserve">2. Определить устанавливаемые по умолчанию разрешений NTFS для папки </w:t>
      </w:r>
      <w:proofErr w:type="spellStart"/>
      <w:r w:rsidRPr="00772F76">
        <w:rPr>
          <w:rFonts w:cs="Times New Roman"/>
          <w:szCs w:val="28"/>
        </w:rPr>
        <w:t>Public</w:t>
      </w:r>
      <w:proofErr w:type="spellEnd"/>
      <w:r w:rsidRPr="00772F76">
        <w:rPr>
          <w:rFonts w:cs="Times New Roman"/>
          <w:szCs w:val="28"/>
        </w:rPr>
        <w:t>.</w:t>
      </w:r>
    </w:p>
    <w:p w14:paraId="23412D06" w14:textId="6DF7B135" w:rsidR="00A50E53" w:rsidRDefault="000F5157" w:rsidP="00A50E53">
      <w:pPr>
        <w:spacing w:line="240" w:lineRule="auto"/>
        <w:jc w:val="center"/>
        <w:rPr>
          <w:rFonts w:cs="Times New Roman"/>
          <w:szCs w:val="28"/>
        </w:rPr>
      </w:pPr>
      <w:r w:rsidRPr="000F5157">
        <w:rPr>
          <w:rFonts w:cs="Times New Roman"/>
          <w:noProof/>
          <w:szCs w:val="28"/>
          <w:lang w:eastAsia="ru-RU"/>
        </w:rPr>
        <w:drawing>
          <wp:inline distT="0" distB="0" distL="0" distR="0" wp14:anchorId="109C5782" wp14:editId="4EA012A2">
            <wp:extent cx="2895600" cy="3832860"/>
            <wp:effectExtent l="0" t="0" r="0" b="0"/>
            <wp:docPr id="6" name="Рисунок 6" descr="C:\Users\500a5\Desktop\05-11-2021 00-30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500a5\Desktop\05-11-2021 00-30-3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672AA" w14:textId="77777777" w:rsidR="00777B1B" w:rsidRPr="00772F76" w:rsidRDefault="00777B1B" w:rsidP="00A50E53">
      <w:pPr>
        <w:spacing w:line="240" w:lineRule="auto"/>
        <w:jc w:val="center"/>
        <w:rPr>
          <w:rFonts w:cs="Times New Roman"/>
          <w:szCs w:val="28"/>
        </w:rPr>
      </w:pPr>
    </w:p>
    <w:p w14:paraId="1668FAE7" w14:textId="77777777" w:rsidR="00A50E53" w:rsidRPr="004B4FF8" w:rsidRDefault="00A50E53" w:rsidP="00A50E53">
      <w:pPr>
        <w:spacing w:line="240" w:lineRule="auto"/>
        <w:jc w:val="both"/>
        <w:rPr>
          <w:rFonts w:cs="Times New Roman"/>
          <w:szCs w:val="28"/>
          <w:lang w:val="en-US"/>
        </w:rPr>
      </w:pPr>
      <w:r w:rsidRPr="00772F76">
        <w:rPr>
          <w:rFonts w:cs="Times New Roman"/>
          <w:szCs w:val="28"/>
        </w:rPr>
        <w:lastRenderedPageBreak/>
        <w:t xml:space="preserve">3. Проверка разрешений, установленных для папки </w:t>
      </w:r>
      <w:proofErr w:type="spellStart"/>
      <w:r w:rsidRPr="00772F76">
        <w:rPr>
          <w:rFonts w:cs="Times New Roman"/>
          <w:szCs w:val="28"/>
        </w:rPr>
        <w:t>Public</w:t>
      </w:r>
      <w:proofErr w:type="spellEnd"/>
      <w:r w:rsidRPr="00772F76">
        <w:rPr>
          <w:rFonts w:cs="Times New Roman"/>
          <w:szCs w:val="28"/>
        </w:rPr>
        <w:t xml:space="preserve">. Войдите в систему, используя учетную запись User1, затем запустите Проводник. Перейдите в папку </w:t>
      </w:r>
      <w:proofErr w:type="spellStart"/>
      <w:r w:rsidRPr="00772F76">
        <w:rPr>
          <w:rFonts w:cs="Times New Roman"/>
          <w:szCs w:val="28"/>
        </w:rPr>
        <w:t>Public</w:t>
      </w:r>
      <w:proofErr w:type="spellEnd"/>
      <w:r w:rsidRPr="00772F76">
        <w:rPr>
          <w:rFonts w:cs="Times New Roman"/>
          <w:szCs w:val="28"/>
        </w:rPr>
        <w:t>, создайте текстовый документ, назовите его User1. Введите</w:t>
      </w:r>
      <w:r w:rsidRPr="004B4FF8">
        <w:rPr>
          <w:rFonts w:cs="Times New Roman"/>
          <w:szCs w:val="28"/>
          <w:lang w:val="en-US"/>
        </w:rPr>
        <w:t xml:space="preserve"> </w:t>
      </w:r>
      <w:r w:rsidRPr="00772F76">
        <w:rPr>
          <w:rFonts w:cs="Times New Roman"/>
          <w:szCs w:val="28"/>
        </w:rPr>
        <w:t>следующий</w:t>
      </w:r>
      <w:r w:rsidRPr="004B4FF8">
        <w:rPr>
          <w:rFonts w:cs="Times New Roman"/>
          <w:szCs w:val="28"/>
          <w:lang w:val="en-US"/>
        </w:rPr>
        <w:t xml:space="preserve"> </w:t>
      </w:r>
      <w:r w:rsidRPr="00772F76">
        <w:rPr>
          <w:rFonts w:cs="Times New Roman"/>
          <w:szCs w:val="28"/>
        </w:rPr>
        <w:t>текст</w:t>
      </w:r>
      <w:r w:rsidRPr="004B4FF8">
        <w:rPr>
          <w:rFonts w:cs="Times New Roman"/>
          <w:szCs w:val="28"/>
          <w:lang w:val="en-US"/>
        </w:rPr>
        <w:t>:</w:t>
      </w:r>
    </w:p>
    <w:p w14:paraId="546E1A7A" w14:textId="77777777" w:rsidR="00A50E53" w:rsidRPr="00772F76" w:rsidRDefault="00A50E53" w:rsidP="00A50E53">
      <w:pPr>
        <w:spacing w:line="240" w:lineRule="auto"/>
        <w:jc w:val="both"/>
        <w:rPr>
          <w:rFonts w:cs="Times New Roman"/>
          <w:szCs w:val="28"/>
          <w:lang w:val="en-US"/>
        </w:rPr>
      </w:pPr>
      <w:r w:rsidRPr="00772F76">
        <w:rPr>
          <w:rFonts w:cs="Times New Roman"/>
          <w:szCs w:val="28"/>
          <w:lang w:val="en-US"/>
        </w:rPr>
        <w:t>The first four letters in the alphabet are a, b, c, and d.</w:t>
      </w:r>
    </w:p>
    <w:p w14:paraId="1EFA9AC1" w14:textId="77777777" w:rsidR="00A50E53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 xml:space="preserve">Выделите значок папки </w:t>
      </w:r>
      <w:proofErr w:type="spellStart"/>
      <w:r w:rsidRPr="00772F76">
        <w:rPr>
          <w:rFonts w:cs="Times New Roman"/>
          <w:szCs w:val="28"/>
        </w:rPr>
        <w:t>Public</w:t>
      </w:r>
      <w:proofErr w:type="spellEnd"/>
      <w:r w:rsidRPr="00772F76">
        <w:rPr>
          <w:rFonts w:cs="Times New Roman"/>
          <w:szCs w:val="28"/>
        </w:rPr>
        <w:t xml:space="preserve"> в древовидной структуре папок. В пункте меню Файл выберите </w:t>
      </w:r>
      <w:proofErr w:type="gramStart"/>
      <w:r w:rsidRPr="00772F76">
        <w:rPr>
          <w:rFonts w:cs="Times New Roman"/>
          <w:szCs w:val="28"/>
        </w:rPr>
        <w:t>Создать</w:t>
      </w:r>
      <w:proofErr w:type="gramEnd"/>
      <w:r w:rsidRPr="00772F76">
        <w:rPr>
          <w:rFonts w:cs="Times New Roman"/>
          <w:szCs w:val="28"/>
        </w:rPr>
        <w:t>, затем щелкните Текстовый документ для создания нового документа. Операция прошла успешно? Почему?</w:t>
      </w:r>
    </w:p>
    <w:p w14:paraId="756DCBA4" w14:textId="65FC6FED" w:rsidR="00A50E53" w:rsidRDefault="003202C3" w:rsidP="00F5365A">
      <w:pPr>
        <w:spacing w:line="240" w:lineRule="auto"/>
        <w:jc w:val="center"/>
        <w:rPr>
          <w:rFonts w:cs="Times New Roman"/>
          <w:szCs w:val="28"/>
        </w:rPr>
      </w:pPr>
      <w:r w:rsidRPr="003202C3">
        <w:rPr>
          <w:rFonts w:cs="Times New Roman"/>
          <w:noProof/>
          <w:szCs w:val="28"/>
          <w:lang w:eastAsia="ru-RU"/>
        </w:rPr>
        <w:drawing>
          <wp:inline distT="0" distB="0" distL="0" distR="0" wp14:anchorId="69F3EBD1" wp14:editId="7A9FF810">
            <wp:extent cx="3162300" cy="480060"/>
            <wp:effectExtent l="0" t="0" r="0" b="0"/>
            <wp:docPr id="7" name="Рисунок 7" descr="C:\Users\500a5\Desktop\05-11-2021 01-43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500a5\Desktop\05-11-2021 01-43-5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4A9ED" w14:textId="0A05F734" w:rsidR="00F5365A" w:rsidRPr="00465F51" w:rsidRDefault="00F5365A" w:rsidP="00F5365A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Операция прошла успешно, т.к. разрешения по умолчанию позволяют создание файлов другим пользователям.</w:t>
      </w:r>
    </w:p>
    <w:p w14:paraId="102A3ABB" w14:textId="77777777" w:rsidR="00A50E53" w:rsidRPr="00772F76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 xml:space="preserve">В папке </w:t>
      </w:r>
      <w:proofErr w:type="spellStart"/>
      <w:r w:rsidRPr="00772F76">
        <w:rPr>
          <w:rFonts w:cs="Times New Roman"/>
          <w:szCs w:val="28"/>
        </w:rPr>
        <w:t>Public</w:t>
      </w:r>
      <w:proofErr w:type="spellEnd"/>
      <w:r w:rsidRPr="00772F76">
        <w:rPr>
          <w:rFonts w:cs="Times New Roman"/>
          <w:szCs w:val="28"/>
        </w:rPr>
        <w:t xml:space="preserve"> снова создайте текстовый документ User1.</w:t>
      </w:r>
    </w:p>
    <w:p w14:paraId="3F1BDDFE" w14:textId="77777777" w:rsidR="00A50E53" w:rsidRPr="00772F76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>Завершите сеанс.</w:t>
      </w:r>
    </w:p>
    <w:p w14:paraId="2B202CBF" w14:textId="77777777" w:rsidR="00A50E53" w:rsidRPr="00772F76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>Войдите в систему, используя учетную запись User2. Попытайтесь выполнить следующие операции с текстовым документом User1:</w:t>
      </w:r>
    </w:p>
    <w:p w14:paraId="0C615C34" w14:textId="77777777" w:rsidR="00A50E53" w:rsidRPr="00772F76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>• откройте файл;</w:t>
      </w:r>
    </w:p>
    <w:p w14:paraId="0E1AEEF1" w14:textId="77777777" w:rsidR="00A50E53" w:rsidRPr="00772F76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>• измените файл;</w:t>
      </w:r>
    </w:p>
    <w:p w14:paraId="3A4D41EF" w14:textId="77777777" w:rsidR="00A50E53" w:rsidRPr="00772F76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>• удалите файл.</w:t>
      </w:r>
    </w:p>
    <w:p w14:paraId="40E73202" w14:textId="77777777" w:rsidR="00A50E53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>Какие действия вы смогли успешно совершить и почему?</w:t>
      </w:r>
    </w:p>
    <w:p w14:paraId="00765BCF" w14:textId="046CA9E5" w:rsidR="00A50E53" w:rsidRDefault="00A50E53" w:rsidP="00A50E53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 другого аккаунта удалось только прочесть текстовый файл, остальные же действия требовали наличия </w:t>
      </w:r>
      <w:r w:rsidR="00F5365A">
        <w:rPr>
          <w:rFonts w:cs="Times New Roman"/>
          <w:szCs w:val="28"/>
        </w:rPr>
        <w:t xml:space="preserve">необходимых </w:t>
      </w:r>
      <w:r>
        <w:rPr>
          <w:rFonts w:cs="Times New Roman"/>
          <w:szCs w:val="28"/>
        </w:rPr>
        <w:t xml:space="preserve">прав, которые у пользователя </w:t>
      </w:r>
      <w:r w:rsidR="00777B1B">
        <w:rPr>
          <w:rFonts w:cs="Times New Roman"/>
          <w:szCs w:val="28"/>
          <w:lang w:val="en-US"/>
        </w:rPr>
        <w:t>U</w:t>
      </w:r>
      <w:r>
        <w:rPr>
          <w:rFonts w:cs="Times New Roman"/>
          <w:szCs w:val="28"/>
          <w:lang w:val="en-US"/>
        </w:rPr>
        <w:t>ser</w:t>
      </w:r>
      <w:r w:rsidRPr="00890B3B">
        <w:rPr>
          <w:rFonts w:cs="Times New Roman"/>
          <w:szCs w:val="28"/>
        </w:rPr>
        <w:t xml:space="preserve">2 </w:t>
      </w:r>
      <w:r>
        <w:rPr>
          <w:rFonts w:cs="Times New Roman"/>
          <w:szCs w:val="28"/>
        </w:rPr>
        <w:t>отсутствовали.</w:t>
      </w:r>
    </w:p>
    <w:p w14:paraId="7370789C" w14:textId="764414A5" w:rsidR="00F5365A" w:rsidRDefault="00F5365A" w:rsidP="00F5365A">
      <w:pPr>
        <w:spacing w:line="24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CD904F7" wp14:editId="2A85B900">
            <wp:extent cx="3667125" cy="14668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C8F3" w14:textId="787D6A9C" w:rsidR="00A50E53" w:rsidRDefault="005F0753" w:rsidP="00A50E53">
      <w:pPr>
        <w:spacing w:line="240" w:lineRule="auto"/>
        <w:jc w:val="center"/>
        <w:rPr>
          <w:rFonts w:cs="Times New Roman"/>
          <w:szCs w:val="28"/>
        </w:rPr>
      </w:pPr>
      <w:r w:rsidRPr="005F0753">
        <w:rPr>
          <w:rFonts w:cs="Times New Roman"/>
          <w:noProof/>
          <w:szCs w:val="28"/>
          <w:lang w:eastAsia="ru-RU"/>
        </w:rPr>
        <w:drawing>
          <wp:inline distT="0" distB="0" distL="0" distR="0" wp14:anchorId="1A2472F3" wp14:editId="0DB51F46">
            <wp:extent cx="2667000" cy="2301240"/>
            <wp:effectExtent l="0" t="0" r="0" b="3810"/>
            <wp:docPr id="2" name="Рисунок 2" descr="C:\Users\500a5\Desktop\05-11-2021 22-21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00a5\Desktop\05-11-2021 22-21-0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E5434" w14:textId="77777777" w:rsidR="00777B1B" w:rsidRPr="005706C2" w:rsidRDefault="00777B1B" w:rsidP="00A50E53">
      <w:pPr>
        <w:spacing w:line="240" w:lineRule="auto"/>
        <w:jc w:val="center"/>
        <w:rPr>
          <w:rFonts w:cs="Times New Roman"/>
          <w:szCs w:val="28"/>
        </w:rPr>
      </w:pPr>
    </w:p>
    <w:p w14:paraId="1AA5E753" w14:textId="77777777" w:rsidR="00A50E53" w:rsidRPr="00465F51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 xml:space="preserve">4. Установить разрешения NTFS для папки </w:t>
      </w:r>
      <w:proofErr w:type="spellStart"/>
      <w:r w:rsidRPr="00772F76">
        <w:rPr>
          <w:rFonts w:cs="Times New Roman"/>
          <w:szCs w:val="28"/>
        </w:rPr>
        <w:t>Public</w:t>
      </w:r>
      <w:proofErr w:type="spellEnd"/>
      <w:r w:rsidRPr="00772F76">
        <w:rPr>
          <w:rFonts w:cs="Times New Roman"/>
          <w:szCs w:val="28"/>
        </w:rPr>
        <w:t>.</w:t>
      </w:r>
    </w:p>
    <w:p w14:paraId="69A8204F" w14:textId="77777777" w:rsidR="00A50E53" w:rsidRPr="00772F76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>При этом необходимо соблюдать следующие правила:</w:t>
      </w:r>
    </w:p>
    <w:p w14:paraId="71EC69A3" w14:textId="77777777" w:rsidR="00A50E53" w:rsidRPr="00772F76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lastRenderedPageBreak/>
        <w:t xml:space="preserve">• все пользователи должны иметь возможность читать документы и файлы в папке </w:t>
      </w:r>
      <w:proofErr w:type="spellStart"/>
      <w:r w:rsidRPr="00772F76">
        <w:rPr>
          <w:rFonts w:cs="Times New Roman"/>
          <w:szCs w:val="28"/>
        </w:rPr>
        <w:t>Public</w:t>
      </w:r>
      <w:proofErr w:type="spellEnd"/>
      <w:r w:rsidRPr="00772F76">
        <w:rPr>
          <w:rFonts w:cs="Times New Roman"/>
          <w:szCs w:val="28"/>
        </w:rPr>
        <w:t>;</w:t>
      </w:r>
    </w:p>
    <w:p w14:paraId="159D847C" w14:textId="77777777" w:rsidR="00A50E53" w:rsidRPr="00772F76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 xml:space="preserve">• все пользователи должны иметь возможность создавать документы в папке </w:t>
      </w:r>
      <w:proofErr w:type="spellStart"/>
      <w:r w:rsidRPr="00772F76">
        <w:rPr>
          <w:rFonts w:cs="Times New Roman"/>
          <w:szCs w:val="28"/>
        </w:rPr>
        <w:t>Public</w:t>
      </w:r>
      <w:proofErr w:type="spellEnd"/>
      <w:r w:rsidRPr="00772F76">
        <w:rPr>
          <w:rFonts w:cs="Times New Roman"/>
          <w:szCs w:val="28"/>
        </w:rPr>
        <w:t>;</w:t>
      </w:r>
    </w:p>
    <w:p w14:paraId="56F03CAC" w14:textId="77777777" w:rsidR="00A50E53" w:rsidRPr="00772F76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 xml:space="preserve">• все пользователи должны иметь возможность изменять содержание, свойства и разрешения для создаваемых ими документов в папке </w:t>
      </w:r>
      <w:proofErr w:type="spellStart"/>
      <w:r w:rsidRPr="00772F76">
        <w:rPr>
          <w:rFonts w:cs="Times New Roman"/>
          <w:szCs w:val="28"/>
        </w:rPr>
        <w:t>Public</w:t>
      </w:r>
      <w:proofErr w:type="spellEnd"/>
      <w:r w:rsidRPr="00772F76">
        <w:rPr>
          <w:rFonts w:cs="Times New Roman"/>
          <w:szCs w:val="28"/>
        </w:rPr>
        <w:t>;</w:t>
      </w:r>
    </w:p>
    <w:p w14:paraId="59547217" w14:textId="77777777" w:rsidR="00A50E53" w:rsidRPr="00772F76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 xml:space="preserve">• пользователь User2 несет ответственность за подержание папки </w:t>
      </w:r>
      <w:proofErr w:type="spellStart"/>
      <w:r w:rsidRPr="00772F76">
        <w:rPr>
          <w:rFonts w:cs="Times New Roman"/>
          <w:szCs w:val="28"/>
        </w:rPr>
        <w:t>Public</w:t>
      </w:r>
      <w:proofErr w:type="spellEnd"/>
      <w:r w:rsidRPr="00772F76">
        <w:rPr>
          <w:rFonts w:cs="Times New Roman"/>
          <w:szCs w:val="28"/>
        </w:rPr>
        <w:t xml:space="preserve"> и должен иметь возможность изменять и удалять все файлы в папке </w:t>
      </w:r>
      <w:proofErr w:type="spellStart"/>
      <w:r w:rsidRPr="00772F76">
        <w:rPr>
          <w:rFonts w:cs="Times New Roman"/>
          <w:szCs w:val="28"/>
        </w:rPr>
        <w:t>Public</w:t>
      </w:r>
      <w:proofErr w:type="spellEnd"/>
      <w:r w:rsidRPr="00772F76">
        <w:rPr>
          <w:rFonts w:cs="Times New Roman"/>
          <w:szCs w:val="28"/>
        </w:rPr>
        <w:t>.</w:t>
      </w:r>
    </w:p>
    <w:p w14:paraId="17A9D3DE" w14:textId="77777777" w:rsidR="00A50E53" w:rsidRDefault="00A50E53" w:rsidP="00A50E53">
      <w:pPr>
        <w:spacing w:line="240" w:lineRule="auto"/>
        <w:jc w:val="both"/>
        <w:rPr>
          <w:rFonts w:cs="Times New Roman"/>
          <w:noProof/>
          <w:szCs w:val="28"/>
        </w:rPr>
      </w:pPr>
      <w:r w:rsidRPr="00772F76">
        <w:rPr>
          <w:rFonts w:cs="Times New Roman"/>
          <w:szCs w:val="28"/>
        </w:rPr>
        <w:t xml:space="preserve">Основываясь на полученной в упражнении 1 информации, определите, как следует изменить разрешения для соответствия этим четырем критериям? </w:t>
      </w:r>
    </w:p>
    <w:p w14:paraId="6931BA9F" w14:textId="6EEF1FCB" w:rsidR="00A50E53" w:rsidRDefault="00091DA5" w:rsidP="00A50E53">
      <w:pPr>
        <w:spacing w:line="240" w:lineRule="auto"/>
        <w:jc w:val="center"/>
        <w:rPr>
          <w:rFonts w:cs="Times New Roman"/>
          <w:noProof/>
          <w:szCs w:val="28"/>
        </w:rPr>
      </w:pPr>
      <w:r w:rsidRPr="00091DA5">
        <w:rPr>
          <w:rFonts w:cs="Times New Roman"/>
          <w:noProof/>
          <w:szCs w:val="28"/>
          <w:lang w:eastAsia="ru-RU"/>
        </w:rPr>
        <w:drawing>
          <wp:inline distT="0" distB="0" distL="0" distR="0" wp14:anchorId="78A9AF07" wp14:editId="598C1ADB">
            <wp:extent cx="2781300" cy="3451860"/>
            <wp:effectExtent l="0" t="0" r="0" b="0"/>
            <wp:docPr id="3" name="Рисунок 3" descr="C:\Users\500a5\Desktop\05-11-2021 22-25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00a5\Desktop\05-11-2021 22-25-1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150D6" w14:textId="0C8626B0" w:rsidR="00A50E53" w:rsidRDefault="00A50E53" w:rsidP="00A50E53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выполнения поставленной задачи необходимо установить разрешения для пользователя </w:t>
      </w:r>
      <w:r w:rsidR="00777B1B">
        <w:rPr>
          <w:rFonts w:cs="Times New Roman"/>
          <w:szCs w:val="28"/>
          <w:lang w:val="en-US"/>
        </w:rPr>
        <w:t>U</w:t>
      </w:r>
      <w:r>
        <w:rPr>
          <w:rFonts w:cs="Times New Roman"/>
          <w:szCs w:val="28"/>
          <w:lang w:val="en-US"/>
        </w:rPr>
        <w:t>ser</w:t>
      </w:r>
      <w:r w:rsidRPr="00D6222A">
        <w:rPr>
          <w:rFonts w:cs="Times New Roman"/>
          <w:szCs w:val="28"/>
        </w:rPr>
        <w:t xml:space="preserve">2 </w:t>
      </w:r>
      <w:r>
        <w:rPr>
          <w:rFonts w:cs="Times New Roman"/>
          <w:szCs w:val="28"/>
        </w:rPr>
        <w:t>так, как показано на скриншоте выше. У остальных же пользователей необходимо снять галочки напротив полей Полный доступ.</w:t>
      </w:r>
    </w:p>
    <w:p w14:paraId="1186E1B7" w14:textId="77777777" w:rsidR="00777B1B" w:rsidRPr="00772F76" w:rsidRDefault="00777B1B" w:rsidP="00A50E53">
      <w:pPr>
        <w:spacing w:line="240" w:lineRule="auto"/>
        <w:jc w:val="both"/>
        <w:rPr>
          <w:rFonts w:cs="Times New Roman"/>
          <w:szCs w:val="28"/>
        </w:rPr>
      </w:pPr>
    </w:p>
    <w:p w14:paraId="0016EAE0" w14:textId="77777777" w:rsidR="00A50E53" w:rsidRPr="00772F76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>5. Установка разрешений NTFS для папки.</w:t>
      </w:r>
    </w:p>
    <w:p w14:paraId="0A3D51A5" w14:textId="77777777" w:rsidR="00A50E53" w:rsidRPr="00772F76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>Войдите в систему, используя учетную запись пользователя, который является членом группы Администраторы. Затем откройте Проводник.</w:t>
      </w:r>
    </w:p>
    <w:p w14:paraId="6D71D83E" w14:textId="77777777" w:rsidR="00A50E53" w:rsidRPr="00772F76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 xml:space="preserve">Выберите папку </w:t>
      </w:r>
      <w:proofErr w:type="spellStart"/>
      <w:r w:rsidRPr="00772F76">
        <w:rPr>
          <w:rFonts w:cs="Times New Roman"/>
          <w:szCs w:val="28"/>
        </w:rPr>
        <w:t>Public</w:t>
      </w:r>
      <w:proofErr w:type="spellEnd"/>
      <w:r w:rsidRPr="00772F76">
        <w:rPr>
          <w:rFonts w:cs="Times New Roman"/>
          <w:szCs w:val="28"/>
        </w:rPr>
        <w:t>, затем пункт меню Свойства.</w:t>
      </w:r>
    </w:p>
    <w:p w14:paraId="4381BDF3" w14:textId="77777777" w:rsidR="00A50E53" w:rsidRPr="00772F76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>Перейдите на вкладку Безопасность диалогового окна свойств папки.</w:t>
      </w:r>
    </w:p>
    <w:p w14:paraId="6360EB9E" w14:textId="77777777" w:rsidR="00A50E53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>На вкладке Безопасность щелкните кнопку Добавить.</w:t>
      </w:r>
    </w:p>
    <w:p w14:paraId="183BEC29" w14:textId="4DB80832" w:rsidR="00A50E53" w:rsidRPr="00772F76" w:rsidRDefault="00091DA5" w:rsidP="00A50E53">
      <w:pPr>
        <w:spacing w:line="240" w:lineRule="auto"/>
        <w:jc w:val="center"/>
        <w:rPr>
          <w:rFonts w:cs="Times New Roman"/>
          <w:szCs w:val="28"/>
        </w:rPr>
      </w:pPr>
      <w:r w:rsidRPr="00091DA5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F0611D9" wp14:editId="4B531777">
            <wp:extent cx="3649980" cy="1882140"/>
            <wp:effectExtent l="0" t="0" r="7620" b="3810"/>
            <wp:docPr id="8" name="Рисунок 8" descr="C:\Users\500a5\Desktop\05-11-2021 22-25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500a5\Desktop\05-11-2021 22-25-4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F999D" w14:textId="77777777" w:rsidR="00A50E53" w:rsidRPr="00772F76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 xml:space="preserve">В текстовом поле Введите имена выбираемых объектов введите User2, затем щелкните кнопку </w:t>
      </w:r>
      <w:proofErr w:type="gramStart"/>
      <w:r w:rsidRPr="00772F76">
        <w:rPr>
          <w:rFonts w:cs="Times New Roman"/>
          <w:szCs w:val="28"/>
        </w:rPr>
        <w:t>Проверить</w:t>
      </w:r>
      <w:proofErr w:type="gramEnd"/>
      <w:r w:rsidRPr="00772F76">
        <w:rPr>
          <w:rFonts w:cs="Times New Roman"/>
          <w:szCs w:val="28"/>
        </w:rPr>
        <w:t xml:space="preserve"> имена. </w:t>
      </w:r>
    </w:p>
    <w:p w14:paraId="16150922" w14:textId="77777777" w:rsidR="00A50E53" w:rsidRPr="00772F76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 xml:space="preserve">В текстовом поле Введите имена выбираемых объектов должна появиться надпись “имя </w:t>
      </w:r>
      <w:proofErr w:type="gramStart"/>
      <w:r w:rsidRPr="00772F76">
        <w:rPr>
          <w:rFonts w:cs="Times New Roman"/>
          <w:szCs w:val="28"/>
        </w:rPr>
        <w:t>компьютера”\</w:t>
      </w:r>
      <w:proofErr w:type="gramEnd"/>
      <w:r w:rsidRPr="00772F76">
        <w:rPr>
          <w:rFonts w:cs="Times New Roman"/>
          <w:szCs w:val="28"/>
        </w:rPr>
        <w:t xml:space="preserve">User2. Теперь пользователь User2 включен в список Группы или пользователи диалогового окна свойств папки </w:t>
      </w:r>
      <w:proofErr w:type="spellStart"/>
      <w:r w:rsidRPr="00772F76">
        <w:rPr>
          <w:rFonts w:cs="Times New Roman"/>
          <w:szCs w:val="28"/>
        </w:rPr>
        <w:t>Public</w:t>
      </w:r>
      <w:proofErr w:type="spellEnd"/>
      <w:r w:rsidRPr="00772F76">
        <w:rPr>
          <w:rFonts w:cs="Times New Roman"/>
          <w:szCs w:val="28"/>
        </w:rPr>
        <w:t>.</w:t>
      </w:r>
    </w:p>
    <w:p w14:paraId="400C22CF" w14:textId="77777777" w:rsidR="00A50E53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>Какие разрешения установлены для пользователя User2?</w:t>
      </w:r>
    </w:p>
    <w:p w14:paraId="1BE98D17" w14:textId="518ADF74" w:rsidR="00A50E53" w:rsidRPr="00772F76" w:rsidRDefault="00A50E53" w:rsidP="00777B1B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 умолчанию устанавливаются разрешения на чтение и выполнение, список содержимого папки и чтение.</w:t>
      </w:r>
    </w:p>
    <w:p w14:paraId="69D66067" w14:textId="77777777" w:rsidR="00A50E53" w:rsidRPr="00772F76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 xml:space="preserve">Щелкните кнопку Дополнительно. Вы увидите, что пользователь User2 (“имя </w:t>
      </w:r>
      <w:proofErr w:type="gramStart"/>
      <w:r w:rsidRPr="00772F76">
        <w:rPr>
          <w:rFonts w:cs="Times New Roman"/>
          <w:szCs w:val="28"/>
        </w:rPr>
        <w:t>компьютера”\</w:t>
      </w:r>
      <w:proofErr w:type="gramEnd"/>
      <w:r w:rsidRPr="00772F76">
        <w:rPr>
          <w:rFonts w:cs="Times New Roman"/>
          <w:szCs w:val="28"/>
        </w:rPr>
        <w:t>User2) включен в список Элементы разрешений.</w:t>
      </w:r>
    </w:p>
    <w:p w14:paraId="603D4055" w14:textId="77777777" w:rsidR="00A50E53" w:rsidRPr="00772F76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 xml:space="preserve">Убедитесь, что строка User2 выделена, и щелкните кнопку Изменить. Вы увидите в текстовом поле Имя учетную запись пользователя User2 (“имя </w:t>
      </w:r>
      <w:proofErr w:type="gramStart"/>
      <w:r w:rsidRPr="00772F76">
        <w:rPr>
          <w:rFonts w:cs="Times New Roman"/>
          <w:szCs w:val="28"/>
        </w:rPr>
        <w:t>компьютера”\</w:t>
      </w:r>
      <w:proofErr w:type="gramEnd"/>
      <w:r w:rsidRPr="00772F76">
        <w:rPr>
          <w:rFonts w:cs="Times New Roman"/>
          <w:szCs w:val="28"/>
        </w:rPr>
        <w:t>User2).</w:t>
      </w:r>
    </w:p>
    <w:p w14:paraId="28D9F2D1" w14:textId="77777777" w:rsidR="00A50E53" w:rsidRPr="00772F76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 xml:space="preserve">В колонке </w:t>
      </w:r>
      <w:proofErr w:type="gramStart"/>
      <w:r w:rsidRPr="00772F76">
        <w:rPr>
          <w:rFonts w:cs="Times New Roman"/>
          <w:szCs w:val="28"/>
        </w:rPr>
        <w:t>Разрешить</w:t>
      </w:r>
      <w:proofErr w:type="gramEnd"/>
      <w:r w:rsidRPr="00772F76">
        <w:rPr>
          <w:rFonts w:cs="Times New Roman"/>
          <w:szCs w:val="28"/>
        </w:rPr>
        <w:t xml:space="preserve"> щелкните Полный доступ.</w:t>
      </w:r>
    </w:p>
    <w:p w14:paraId="4C451205" w14:textId="77777777" w:rsidR="00A50E53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 xml:space="preserve">Теперь в колонке </w:t>
      </w:r>
      <w:proofErr w:type="gramStart"/>
      <w:r w:rsidRPr="00772F76">
        <w:rPr>
          <w:rFonts w:cs="Times New Roman"/>
          <w:szCs w:val="28"/>
        </w:rPr>
        <w:t>Разрешить</w:t>
      </w:r>
      <w:proofErr w:type="gramEnd"/>
      <w:r w:rsidRPr="00772F76">
        <w:rPr>
          <w:rFonts w:cs="Times New Roman"/>
          <w:szCs w:val="28"/>
        </w:rPr>
        <w:t xml:space="preserve"> установлены все флажки.</w:t>
      </w:r>
    </w:p>
    <w:p w14:paraId="10D11858" w14:textId="2AE97A21" w:rsidR="00A50E53" w:rsidRDefault="00091DA5" w:rsidP="00A50E53">
      <w:pPr>
        <w:spacing w:line="240" w:lineRule="auto"/>
        <w:jc w:val="center"/>
        <w:rPr>
          <w:rFonts w:cs="Times New Roman"/>
          <w:szCs w:val="28"/>
        </w:rPr>
      </w:pPr>
      <w:r w:rsidRPr="00091DA5">
        <w:rPr>
          <w:rFonts w:cs="Times New Roman"/>
          <w:noProof/>
          <w:szCs w:val="28"/>
          <w:lang w:eastAsia="ru-RU"/>
        </w:rPr>
        <w:drawing>
          <wp:inline distT="0" distB="0" distL="0" distR="0" wp14:anchorId="5061F728" wp14:editId="0ACB0E1F">
            <wp:extent cx="2811780" cy="3429000"/>
            <wp:effectExtent l="0" t="0" r="7620" b="0"/>
            <wp:docPr id="9" name="Рисунок 9" descr="C:\Users\500a5\Desktop\05-11-2021 22-26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500a5\Desktop\05-11-2021 22-26-0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C8E1D" w14:textId="77777777" w:rsidR="00777B1B" w:rsidRPr="00772F76" w:rsidRDefault="00777B1B" w:rsidP="00A50E53">
      <w:pPr>
        <w:spacing w:line="240" w:lineRule="auto"/>
        <w:jc w:val="center"/>
        <w:rPr>
          <w:rFonts w:cs="Times New Roman"/>
          <w:szCs w:val="28"/>
        </w:rPr>
      </w:pPr>
    </w:p>
    <w:p w14:paraId="409FA93B" w14:textId="77777777" w:rsidR="00A50E53" w:rsidRPr="00772F76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>6. Проверка разрешений NTFS для папки.</w:t>
      </w:r>
    </w:p>
    <w:p w14:paraId="482C1E4A" w14:textId="77777777" w:rsidR="00A50E53" w:rsidRPr="00772F76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>Войдите в систему, используя учетную запись User2. Запустите Проводник.</w:t>
      </w:r>
    </w:p>
    <w:p w14:paraId="5F92DF43" w14:textId="77777777" w:rsidR="00A50E53" w:rsidRPr="00772F76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 xml:space="preserve">Откройте диск </w:t>
      </w:r>
      <w:proofErr w:type="gramStart"/>
      <w:r w:rsidRPr="00772F76">
        <w:rPr>
          <w:rFonts w:cs="Times New Roman"/>
          <w:szCs w:val="28"/>
        </w:rPr>
        <w:t>С:,</w:t>
      </w:r>
      <w:proofErr w:type="gramEnd"/>
      <w:r w:rsidRPr="00772F76">
        <w:rPr>
          <w:rFonts w:cs="Times New Roman"/>
          <w:szCs w:val="28"/>
        </w:rPr>
        <w:t xml:space="preserve"> затем откройте папку </w:t>
      </w:r>
      <w:proofErr w:type="spellStart"/>
      <w:r w:rsidRPr="00772F76">
        <w:rPr>
          <w:rFonts w:cs="Times New Roman"/>
          <w:szCs w:val="28"/>
        </w:rPr>
        <w:t>Public</w:t>
      </w:r>
      <w:proofErr w:type="spellEnd"/>
      <w:r w:rsidRPr="00772F76">
        <w:rPr>
          <w:rFonts w:cs="Times New Roman"/>
          <w:szCs w:val="28"/>
        </w:rPr>
        <w:t>.</w:t>
      </w:r>
    </w:p>
    <w:p w14:paraId="208BFA23" w14:textId="77777777" w:rsidR="00A50E53" w:rsidRPr="00772F76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lastRenderedPageBreak/>
        <w:t>Попытайтесь совершить следующие действия с текстовым документом User1:</w:t>
      </w:r>
    </w:p>
    <w:p w14:paraId="3507E0AA" w14:textId="77777777" w:rsidR="00A50E53" w:rsidRPr="00772F76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>• измените файл;</w:t>
      </w:r>
    </w:p>
    <w:p w14:paraId="0A42AC55" w14:textId="77777777" w:rsidR="00A50E53" w:rsidRPr="00772F76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>• удалите файл.</w:t>
      </w:r>
    </w:p>
    <w:p w14:paraId="3AD9F2CD" w14:textId="77777777" w:rsidR="00A50E53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 xml:space="preserve">Какие действия вы смогли совершить и почему? </w:t>
      </w:r>
    </w:p>
    <w:p w14:paraId="6BB9E2D0" w14:textId="306D942B" w:rsidR="00A50E53" w:rsidRPr="00777B1B" w:rsidRDefault="00A50E53" w:rsidP="00777B1B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действия выполнить удалось, поскольку у пользователя </w:t>
      </w:r>
      <w:r>
        <w:rPr>
          <w:rFonts w:cs="Times New Roman"/>
          <w:szCs w:val="28"/>
          <w:lang w:val="en-US"/>
        </w:rPr>
        <w:t>User</w:t>
      </w:r>
      <w:r w:rsidRPr="00D6222A">
        <w:rPr>
          <w:rFonts w:cs="Times New Roman"/>
          <w:szCs w:val="28"/>
        </w:rPr>
        <w:t xml:space="preserve">2 </w:t>
      </w:r>
      <w:r>
        <w:rPr>
          <w:rFonts w:cs="Times New Roman"/>
          <w:szCs w:val="28"/>
        </w:rPr>
        <w:t>есть полный доступ к данному файлу.</w:t>
      </w:r>
    </w:p>
    <w:p w14:paraId="553F3BB9" w14:textId="695C5371" w:rsidR="00A50E53" w:rsidRDefault="00091DA5" w:rsidP="00A50E53">
      <w:pPr>
        <w:spacing w:line="240" w:lineRule="auto"/>
        <w:jc w:val="center"/>
        <w:rPr>
          <w:rFonts w:cs="Times New Roman"/>
          <w:szCs w:val="28"/>
        </w:rPr>
      </w:pPr>
      <w:r w:rsidRPr="00091DA5">
        <w:rPr>
          <w:rFonts w:cs="Times New Roman"/>
          <w:noProof/>
          <w:szCs w:val="28"/>
          <w:lang w:eastAsia="ru-RU"/>
        </w:rPr>
        <w:drawing>
          <wp:inline distT="0" distB="0" distL="0" distR="0" wp14:anchorId="71D2A7A0" wp14:editId="7C33C6BE">
            <wp:extent cx="3291840" cy="807720"/>
            <wp:effectExtent l="0" t="0" r="3810" b="0"/>
            <wp:docPr id="11" name="Рисунок 11" descr="C:\Users\500a5\Desktop\05-11-2021 22-26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500a5\Desktop\05-11-2021 22-26-4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E2D89" w14:textId="77777777" w:rsidR="00777B1B" w:rsidRPr="00D6222A" w:rsidRDefault="00777B1B" w:rsidP="00A50E53">
      <w:pPr>
        <w:spacing w:line="240" w:lineRule="auto"/>
        <w:jc w:val="center"/>
        <w:rPr>
          <w:rFonts w:cs="Times New Roman"/>
          <w:szCs w:val="28"/>
        </w:rPr>
      </w:pPr>
    </w:p>
    <w:p w14:paraId="75E31347" w14:textId="77777777" w:rsidR="00A50E53" w:rsidRPr="00772F76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>7. Проверка разрешений NTFS.</w:t>
      </w:r>
    </w:p>
    <w:p w14:paraId="23677A4A" w14:textId="7215A215" w:rsidR="00A50E53" w:rsidRPr="00772F76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>Войдите в систему, используя учетную запись User1, затем запустите Проводник.</w:t>
      </w:r>
    </w:p>
    <w:p w14:paraId="53CB2726" w14:textId="77777777" w:rsidR="00A50E53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 xml:space="preserve">В Проводнике откройте папку </w:t>
      </w:r>
      <w:proofErr w:type="spellStart"/>
      <w:r w:rsidRPr="00772F76">
        <w:rPr>
          <w:rFonts w:cs="Times New Roman"/>
          <w:szCs w:val="28"/>
        </w:rPr>
        <w:t>Public</w:t>
      </w:r>
      <w:proofErr w:type="spellEnd"/>
      <w:r w:rsidRPr="00772F76">
        <w:rPr>
          <w:rFonts w:cs="Times New Roman"/>
          <w:szCs w:val="28"/>
        </w:rPr>
        <w:t>\</w:t>
      </w:r>
      <w:proofErr w:type="spellStart"/>
      <w:r w:rsidRPr="00772F76">
        <w:rPr>
          <w:rFonts w:cs="Times New Roman"/>
          <w:szCs w:val="28"/>
        </w:rPr>
        <w:t>Library</w:t>
      </w:r>
      <w:proofErr w:type="spellEnd"/>
      <w:r w:rsidRPr="00772F76">
        <w:rPr>
          <w:rFonts w:cs="Times New Roman"/>
          <w:szCs w:val="28"/>
        </w:rPr>
        <w:t xml:space="preserve">. Создайте текстовый документ User1 в папке </w:t>
      </w:r>
      <w:proofErr w:type="spellStart"/>
      <w:r w:rsidRPr="00772F76">
        <w:rPr>
          <w:rFonts w:cs="Times New Roman"/>
          <w:szCs w:val="28"/>
        </w:rPr>
        <w:t>Library</w:t>
      </w:r>
      <w:proofErr w:type="spellEnd"/>
      <w:r w:rsidRPr="00772F76">
        <w:rPr>
          <w:rFonts w:cs="Times New Roman"/>
          <w:szCs w:val="28"/>
        </w:rPr>
        <w:t>.</w:t>
      </w:r>
    </w:p>
    <w:p w14:paraId="33A9B479" w14:textId="77777777" w:rsidR="00A50E53" w:rsidRDefault="00A50E53" w:rsidP="00A50E53">
      <w:pPr>
        <w:spacing w:line="240" w:lineRule="auto"/>
        <w:jc w:val="both"/>
        <w:rPr>
          <w:noProof/>
        </w:rPr>
      </w:pPr>
    </w:p>
    <w:p w14:paraId="107D4D5E" w14:textId="4AC196C7" w:rsidR="00A50E53" w:rsidRPr="00772F76" w:rsidRDefault="00091DA5" w:rsidP="00A50E53">
      <w:pPr>
        <w:spacing w:line="240" w:lineRule="auto"/>
        <w:jc w:val="center"/>
        <w:rPr>
          <w:rFonts w:cs="Times New Roman"/>
          <w:szCs w:val="28"/>
        </w:rPr>
      </w:pPr>
      <w:r w:rsidRPr="00091DA5">
        <w:rPr>
          <w:noProof/>
          <w:lang w:eastAsia="ru-RU"/>
        </w:rPr>
        <w:drawing>
          <wp:inline distT="0" distB="0" distL="0" distR="0" wp14:anchorId="73FB21D6" wp14:editId="63838490">
            <wp:extent cx="3048000" cy="586740"/>
            <wp:effectExtent l="0" t="0" r="0" b="3810"/>
            <wp:docPr id="12" name="Рисунок 12" descr="C:\Users\500a5\Desktop\05-11-2021 22-30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500a5\Desktop\05-11-2021 22-30-0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DC699" w14:textId="6635AA92" w:rsidR="00A50E53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>Завершите сеанс.</w:t>
      </w:r>
    </w:p>
    <w:p w14:paraId="33DDA005" w14:textId="77777777" w:rsidR="00777B1B" w:rsidRPr="00465F51" w:rsidRDefault="00777B1B" w:rsidP="00A50E53">
      <w:pPr>
        <w:spacing w:line="240" w:lineRule="auto"/>
        <w:jc w:val="both"/>
        <w:rPr>
          <w:rFonts w:cs="Times New Roman"/>
          <w:szCs w:val="28"/>
        </w:rPr>
      </w:pPr>
    </w:p>
    <w:p w14:paraId="55889EF1" w14:textId="77777777" w:rsidR="00A50E53" w:rsidRPr="00772F76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 xml:space="preserve">8. Проверка разрешений для папки </w:t>
      </w:r>
      <w:proofErr w:type="spellStart"/>
      <w:r w:rsidRPr="00772F76">
        <w:rPr>
          <w:rFonts w:cs="Times New Roman"/>
          <w:szCs w:val="28"/>
        </w:rPr>
        <w:t>Library</w:t>
      </w:r>
      <w:proofErr w:type="spellEnd"/>
      <w:r w:rsidRPr="00772F76">
        <w:rPr>
          <w:rFonts w:cs="Times New Roman"/>
          <w:szCs w:val="28"/>
        </w:rPr>
        <w:t xml:space="preserve"> с использованием подключения с учетной записью User2. Зарегистрируйтесь в системе, используя учетную запись User2, затем запустите Проводник.</w:t>
      </w:r>
    </w:p>
    <w:p w14:paraId="754668B3" w14:textId="77777777" w:rsidR="00A50E53" w:rsidRPr="00772F76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 xml:space="preserve">Откройте папку </w:t>
      </w:r>
      <w:proofErr w:type="spellStart"/>
      <w:r w:rsidRPr="00772F76">
        <w:rPr>
          <w:rFonts w:cs="Times New Roman"/>
          <w:szCs w:val="28"/>
        </w:rPr>
        <w:t>Public</w:t>
      </w:r>
      <w:proofErr w:type="spellEnd"/>
      <w:r w:rsidRPr="00772F76">
        <w:rPr>
          <w:rFonts w:cs="Times New Roman"/>
          <w:szCs w:val="28"/>
        </w:rPr>
        <w:t>\</w:t>
      </w:r>
      <w:proofErr w:type="spellStart"/>
      <w:r w:rsidRPr="00772F76">
        <w:rPr>
          <w:rFonts w:cs="Times New Roman"/>
          <w:szCs w:val="28"/>
        </w:rPr>
        <w:t>Library</w:t>
      </w:r>
      <w:proofErr w:type="spellEnd"/>
      <w:r w:rsidRPr="00772F76">
        <w:rPr>
          <w:rFonts w:cs="Times New Roman"/>
          <w:szCs w:val="28"/>
        </w:rPr>
        <w:t>.</w:t>
      </w:r>
    </w:p>
    <w:p w14:paraId="292BA379" w14:textId="77777777" w:rsidR="00A50E53" w:rsidRPr="00772F76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>Попытайтесь совершить следующие действия с текстовым документом User1</w:t>
      </w:r>
    </w:p>
    <w:p w14:paraId="0A2B29F5" w14:textId="77777777" w:rsidR="00A50E53" w:rsidRPr="00772F76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>• открыть файл;</w:t>
      </w:r>
    </w:p>
    <w:p w14:paraId="34F55D0B" w14:textId="77777777" w:rsidR="00A50E53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>• изменить файл;</w:t>
      </w:r>
    </w:p>
    <w:p w14:paraId="43FF3BF3" w14:textId="77777777" w:rsidR="00A50E53" w:rsidRPr="00772F76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>• удалить файл.</w:t>
      </w:r>
    </w:p>
    <w:p w14:paraId="31ABA1A9" w14:textId="77777777" w:rsidR="00A50E53" w:rsidRDefault="00A50E53" w:rsidP="00A50E53">
      <w:pPr>
        <w:spacing w:line="240" w:lineRule="auto"/>
        <w:jc w:val="both"/>
        <w:rPr>
          <w:rFonts w:cs="Times New Roman"/>
          <w:szCs w:val="28"/>
        </w:rPr>
      </w:pPr>
      <w:r w:rsidRPr="00772F76">
        <w:rPr>
          <w:rFonts w:cs="Times New Roman"/>
          <w:szCs w:val="28"/>
        </w:rPr>
        <w:t>Какие действия вы смогли совершить и почему?</w:t>
      </w:r>
    </w:p>
    <w:p w14:paraId="206595B5" w14:textId="77777777" w:rsidR="00A50E53" w:rsidRPr="00520376" w:rsidRDefault="00A50E53" w:rsidP="00A50E53">
      <w:pPr>
        <w:spacing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действия удалось выполнить, поскольку пользователь </w:t>
      </w:r>
      <w:r>
        <w:rPr>
          <w:rFonts w:cs="Times New Roman"/>
          <w:szCs w:val="28"/>
          <w:lang w:val="en-US"/>
        </w:rPr>
        <w:t>user</w:t>
      </w:r>
      <w:r w:rsidRPr="00520376">
        <w:rPr>
          <w:rFonts w:cs="Times New Roman"/>
          <w:szCs w:val="28"/>
        </w:rPr>
        <w:t xml:space="preserve">2 </w:t>
      </w:r>
      <w:r>
        <w:rPr>
          <w:rFonts w:cs="Times New Roman"/>
          <w:szCs w:val="28"/>
        </w:rPr>
        <w:t xml:space="preserve">все еще имеет полный доступ к папке </w:t>
      </w:r>
      <w:r>
        <w:rPr>
          <w:rFonts w:cs="Times New Roman"/>
          <w:szCs w:val="28"/>
          <w:lang w:val="en-US"/>
        </w:rPr>
        <w:t>Public</w:t>
      </w:r>
      <w:r w:rsidRPr="0052037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и соответственно ко всему ее содержимому.</w:t>
      </w:r>
    </w:p>
    <w:p w14:paraId="742CF4E7" w14:textId="77777777" w:rsidR="00A50E53" w:rsidRDefault="00A50E53" w:rsidP="00A50E53">
      <w:pPr>
        <w:spacing w:before="321" w:line="24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24EFE93" wp14:editId="7B8913E9">
            <wp:extent cx="6645910" cy="1000664"/>
            <wp:effectExtent l="0" t="0" r="254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70384"/>
                    <a:stretch/>
                  </pic:blipFill>
                  <pic:spPr bwMode="auto">
                    <a:xfrm>
                      <a:off x="0" y="0"/>
                      <a:ext cx="6645910" cy="1000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C2BF0" w14:textId="77777777" w:rsidR="00A50E53" w:rsidRDefault="00A50E53" w:rsidP="00A50E53">
      <w:pPr>
        <w:spacing w:before="321" w:line="240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4CDBF90" wp14:editId="743AE322">
            <wp:extent cx="6627202" cy="2173857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130" t="35304" r="12981" b="35444"/>
                    <a:stretch/>
                  </pic:blipFill>
                  <pic:spPr bwMode="auto">
                    <a:xfrm>
                      <a:off x="0" y="0"/>
                      <a:ext cx="6711027" cy="2201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E9749" w14:textId="77777777" w:rsidR="00A50E53" w:rsidRPr="00772F76" w:rsidRDefault="00A50E53" w:rsidP="00A50E53">
      <w:pPr>
        <w:spacing w:before="321" w:line="240" w:lineRule="auto"/>
        <w:jc w:val="both"/>
        <w:rPr>
          <w:rFonts w:eastAsia="Times New Roman" w:cs="Times New Roman"/>
          <w:szCs w:val="28"/>
          <w:lang w:eastAsia="ru-RU"/>
        </w:rPr>
      </w:pPr>
      <w:r w:rsidRPr="00772F76">
        <w:rPr>
          <w:rFonts w:eastAsia="Times New Roman" w:cs="Times New Roman"/>
          <w:color w:val="000000"/>
          <w:szCs w:val="28"/>
          <w:lang w:eastAsia="ru-RU"/>
        </w:rPr>
        <w:t>9. Смена владельца файла. </w:t>
      </w:r>
    </w:p>
    <w:p w14:paraId="682ECA85" w14:textId="77777777" w:rsidR="00A50E53" w:rsidRPr="00772F76" w:rsidRDefault="00A50E53" w:rsidP="00A50E53">
      <w:pPr>
        <w:spacing w:before="113" w:line="240" w:lineRule="auto"/>
        <w:ind w:left="16" w:right="609"/>
        <w:jc w:val="both"/>
        <w:rPr>
          <w:rFonts w:eastAsia="Times New Roman" w:cs="Times New Roman"/>
          <w:szCs w:val="28"/>
          <w:lang w:eastAsia="ru-RU"/>
        </w:rPr>
      </w:pPr>
      <w:r w:rsidRPr="00772F76">
        <w:rPr>
          <w:rFonts w:eastAsia="Times New Roman" w:cs="Times New Roman"/>
          <w:color w:val="000000"/>
          <w:szCs w:val="28"/>
          <w:lang w:eastAsia="ru-RU"/>
        </w:rPr>
        <w:t>Подключитесь, используя учетную запись пользователя, который является членом группы Администраторы. </w:t>
      </w:r>
    </w:p>
    <w:p w14:paraId="661C4C05" w14:textId="77777777" w:rsidR="00A50E53" w:rsidRPr="00772F76" w:rsidRDefault="00A50E53" w:rsidP="00A50E53">
      <w:pPr>
        <w:spacing w:before="11" w:line="240" w:lineRule="auto"/>
        <w:ind w:left="23" w:right="613"/>
        <w:jc w:val="both"/>
        <w:rPr>
          <w:rFonts w:eastAsia="Times New Roman" w:cs="Times New Roman"/>
          <w:szCs w:val="28"/>
          <w:lang w:eastAsia="ru-RU"/>
        </w:rPr>
      </w:pPr>
      <w:r w:rsidRPr="00772F76">
        <w:rPr>
          <w:rFonts w:eastAsia="Times New Roman" w:cs="Times New Roman"/>
          <w:color w:val="000000"/>
          <w:szCs w:val="28"/>
          <w:lang w:eastAsia="ru-RU"/>
        </w:rPr>
        <w:t xml:space="preserve">В папке </w:t>
      </w:r>
      <w:proofErr w:type="spellStart"/>
      <w:r w:rsidRPr="00772F76">
        <w:rPr>
          <w:rFonts w:eastAsia="Times New Roman" w:cs="Times New Roman"/>
          <w:color w:val="000000"/>
          <w:szCs w:val="28"/>
          <w:lang w:eastAsia="ru-RU"/>
        </w:rPr>
        <w:t>Public</w:t>
      </w:r>
      <w:proofErr w:type="spellEnd"/>
      <w:r w:rsidRPr="00772F76">
        <w:rPr>
          <w:rFonts w:eastAsia="Times New Roman" w:cs="Times New Roman"/>
          <w:color w:val="000000"/>
          <w:szCs w:val="28"/>
          <w:lang w:eastAsia="ru-RU"/>
        </w:rPr>
        <w:t xml:space="preserve"> создайте текстовый документ и назовите его OWNER. </w:t>
      </w:r>
    </w:p>
    <w:p w14:paraId="669D57BF" w14:textId="77777777" w:rsidR="00A50E53" w:rsidRDefault="00A50E53" w:rsidP="00A50E53">
      <w:pPr>
        <w:spacing w:before="11" w:line="240" w:lineRule="auto"/>
        <w:ind w:left="18" w:right="610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772F76">
        <w:rPr>
          <w:rFonts w:eastAsia="Times New Roman" w:cs="Times New Roman"/>
          <w:color w:val="000000"/>
          <w:szCs w:val="28"/>
          <w:lang w:eastAsia="ru-RU"/>
        </w:rPr>
        <w:t>Щелкните правой кнопкой мыши значок документа OWNER, затем выберите пункт меню Свойства. </w:t>
      </w:r>
    </w:p>
    <w:p w14:paraId="3D3C24DC" w14:textId="77777777" w:rsidR="00A50E53" w:rsidRDefault="00A50E53" w:rsidP="00A50E53">
      <w:pPr>
        <w:spacing w:before="11" w:line="240" w:lineRule="auto"/>
        <w:ind w:left="18" w:right="610"/>
        <w:jc w:val="both"/>
        <w:rPr>
          <w:noProof/>
        </w:rPr>
      </w:pPr>
    </w:p>
    <w:p w14:paraId="475EEA08" w14:textId="01168A4B" w:rsidR="00A50E53" w:rsidRPr="00772F76" w:rsidRDefault="008259DA" w:rsidP="00AE3351">
      <w:pPr>
        <w:spacing w:before="11" w:line="240" w:lineRule="auto"/>
        <w:ind w:left="18" w:right="610"/>
        <w:jc w:val="center"/>
        <w:rPr>
          <w:rFonts w:eastAsia="Times New Roman" w:cs="Times New Roman"/>
          <w:szCs w:val="28"/>
          <w:lang w:eastAsia="ru-RU"/>
        </w:rPr>
      </w:pPr>
      <w:r w:rsidRPr="008259DA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6E856FDC" wp14:editId="4A718C0C">
            <wp:extent cx="2887980" cy="457200"/>
            <wp:effectExtent l="0" t="0" r="7620" b="0"/>
            <wp:docPr id="14" name="Рисунок 14" descr="C:\Users\500a5\Desktop\05-11-2021 22-33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500a5\Desktop\05-11-2021 22-33-2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51424" w14:textId="77777777" w:rsidR="00A50E53" w:rsidRDefault="00A50E53" w:rsidP="00A50E53">
      <w:pPr>
        <w:spacing w:before="11" w:line="240" w:lineRule="auto"/>
        <w:ind w:left="17" w:right="602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772F76">
        <w:rPr>
          <w:rFonts w:eastAsia="Times New Roman" w:cs="Times New Roman"/>
          <w:color w:val="000000"/>
          <w:szCs w:val="28"/>
          <w:lang w:eastAsia="ru-RU"/>
        </w:rPr>
        <w:t xml:space="preserve">Перейдите на вкладку Безопасность для просмотра разрешений, установленных для файла OWNER. Щелкните кнопку Дополнительно. Откроется диалоговое окно Дополнительные параметры безопасности для </w:t>
      </w:r>
      <w:proofErr w:type="spellStart"/>
      <w:r w:rsidRPr="00772F76">
        <w:rPr>
          <w:rFonts w:eastAsia="Times New Roman" w:cs="Times New Roman"/>
          <w:color w:val="000000"/>
          <w:szCs w:val="28"/>
          <w:lang w:eastAsia="ru-RU"/>
        </w:rPr>
        <w:t>Owner</w:t>
      </w:r>
      <w:proofErr w:type="spellEnd"/>
      <w:r w:rsidRPr="00772F76">
        <w:rPr>
          <w:rFonts w:eastAsia="Times New Roman" w:cs="Times New Roman"/>
          <w:color w:val="000000"/>
          <w:szCs w:val="28"/>
          <w:lang w:eastAsia="ru-RU"/>
        </w:rPr>
        <w:t xml:space="preserve"> с активной вкладкой Разрешения. Перейдите на вкладку Владелец. Кто является текущим владельцем файла OWNER? </w:t>
      </w:r>
    </w:p>
    <w:p w14:paraId="38227DBF" w14:textId="5A7012B1" w:rsidR="00A50E53" w:rsidRDefault="00900789" w:rsidP="00A50E53">
      <w:pPr>
        <w:spacing w:before="11" w:line="240" w:lineRule="auto"/>
        <w:ind w:left="17" w:right="602"/>
        <w:jc w:val="center"/>
        <w:rPr>
          <w:rFonts w:eastAsia="Times New Roman" w:cs="Times New Roman"/>
          <w:szCs w:val="28"/>
          <w:lang w:eastAsia="ru-RU"/>
        </w:rPr>
      </w:pPr>
      <w:r w:rsidRPr="00900789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25628D76" wp14:editId="33476CC2">
            <wp:extent cx="5940425" cy="3900641"/>
            <wp:effectExtent l="0" t="0" r="3175" b="5080"/>
            <wp:docPr id="15" name="Рисунок 15" descr="C:\Users\500a5\Desktop\05-11-2021 23-05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500a5\Desktop\05-11-2021 23-05-4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EEBF8" w14:textId="77777777" w:rsidR="00A50E53" w:rsidRPr="00772F76" w:rsidRDefault="00A50E53" w:rsidP="00A50E53">
      <w:pPr>
        <w:spacing w:before="11" w:line="240" w:lineRule="auto"/>
        <w:ind w:left="17" w:right="602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Владельцем являются все члены группы Администраторы.</w:t>
      </w:r>
    </w:p>
    <w:p w14:paraId="6EEF4BED" w14:textId="77777777" w:rsidR="00A50E53" w:rsidRPr="00772F76" w:rsidRDefault="00A50E53" w:rsidP="00A50E53">
      <w:pPr>
        <w:spacing w:before="144" w:line="240" w:lineRule="auto"/>
        <w:ind w:right="608"/>
        <w:jc w:val="both"/>
        <w:rPr>
          <w:rFonts w:eastAsia="Times New Roman" w:cs="Times New Roman"/>
          <w:szCs w:val="28"/>
          <w:lang w:eastAsia="ru-RU"/>
        </w:rPr>
      </w:pPr>
      <w:r w:rsidRPr="00772F76">
        <w:rPr>
          <w:rFonts w:eastAsia="Times New Roman" w:cs="Times New Roman"/>
          <w:color w:val="000000"/>
          <w:szCs w:val="28"/>
          <w:lang w:eastAsia="ru-RU"/>
        </w:rPr>
        <w:t>10. Установка разрешения, позволяющего пользователю сменить владельца. </w:t>
      </w:r>
    </w:p>
    <w:p w14:paraId="6D40C432" w14:textId="77777777" w:rsidR="00A50E53" w:rsidRPr="00772F76" w:rsidRDefault="00A50E53" w:rsidP="00A50E53">
      <w:pPr>
        <w:spacing w:before="4" w:line="240" w:lineRule="auto"/>
        <w:ind w:left="23" w:right="611"/>
        <w:jc w:val="both"/>
        <w:rPr>
          <w:rFonts w:eastAsia="Times New Roman" w:cs="Times New Roman"/>
          <w:szCs w:val="28"/>
          <w:lang w:eastAsia="ru-RU"/>
        </w:rPr>
      </w:pPr>
      <w:r w:rsidRPr="00772F76">
        <w:rPr>
          <w:rFonts w:eastAsia="Times New Roman" w:cs="Times New Roman"/>
          <w:color w:val="000000"/>
          <w:szCs w:val="28"/>
          <w:lang w:eastAsia="ru-RU"/>
        </w:rPr>
        <w:t xml:space="preserve">В диалоговом окне Дополнительные параметры безопасности для </w:t>
      </w:r>
      <w:proofErr w:type="spellStart"/>
      <w:r w:rsidRPr="00772F76">
        <w:rPr>
          <w:rFonts w:eastAsia="Times New Roman" w:cs="Times New Roman"/>
          <w:color w:val="000000"/>
          <w:szCs w:val="28"/>
          <w:lang w:eastAsia="ru-RU"/>
        </w:rPr>
        <w:t>Owner</w:t>
      </w:r>
      <w:proofErr w:type="spellEnd"/>
      <w:r w:rsidRPr="00772F76">
        <w:rPr>
          <w:rFonts w:eastAsia="Times New Roman" w:cs="Times New Roman"/>
          <w:color w:val="000000"/>
          <w:szCs w:val="28"/>
          <w:lang w:eastAsia="ru-RU"/>
        </w:rPr>
        <w:t xml:space="preserve"> перейдите на вкладку Разрешения. </w:t>
      </w:r>
    </w:p>
    <w:p w14:paraId="68B3B12A" w14:textId="77777777" w:rsidR="00A50E53" w:rsidRPr="00772F76" w:rsidRDefault="00A50E53" w:rsidP="00A50E53">
      <w:pPr>
        <w:spacing w:before="11" w:line="240" w:lineRule="auto"/>
        <w:ind w:left="20" w:right="605"/>
        <w:jc w:val="both"/>
        <w:rPr>
          <w:rFonts w:eastAsia="Times New Roman" w:cs="Times New Roman"/>
          <w:szCs w:val="28"/>
          <w:lang w:eastAsia="ru-RU"/>
        </w:rPr>
      </w:pPr>
      <w:r w:rsidRPr="00772F76">
        <w:rPr>
          <w:rFonts w:eastAsia="Times New Roman" w:cs="Times New Roman"/>
          <w:color w:val="000000"/>
          <w:szCs w:val="28"/>
          <w:lang w:eastAsia="ru-RU"/>
        </w:rPr>
        <w:t>Щелкните кнопку Добавить Откроется диалоговое окно Выбор: пользователи или группы. </w:t>
      </w:r>
    </w:p>
    <w:p w14:paraId="50A093F7" w14:textId="77777777" w:rsidR="00A50E53" w:rsidRPr="00772F76" w:rsidRDefault="00A50E53" w:rsidP="00A50E53">
      <w:pPr>
        <w:spacing w:before="11" w:line="240" w:lineRule="auto"/>
        <w:ind w:left="15" w:right="602"/>
        <w:jc w:val="both"/>
        <w:rPr>
          <w:rFonts w:eastAsia="Times New Roman" w:cs="Times New Roman"/>
          <w:szCs w:val="28"/>
          <w:lang w:eastAsia="ru-RU"/>
        </w:rPr>
      </w:pPr>
      <w:r w:rsidRPr="00772F76">
        <w:rPr>
          <w:rFonts w:eastAsia="Times New Roman" w:cs="Times New Roman"/>
          <w:color w:val="000000"/>
          <w:szCs w:val="28"/>
          <w:lang w:eastAsia="ru-RU"/>
        </w:rPr>
        <w:t>Убедитесь, что в текстовой поле Размещение, которое расположено вверху диалогового окна, выбрано имя вашего компьютера. </w:t>
      </w:r>
    </w:p>
    <w:p w14:paraId="3B59404D" w14:textId="77777777" w:rsidR="00A50E53" w:rsidRDefault="00A50E53" w:rsidP="00A50E53">
      <w:pPr>
        <w:spacing w:before="14" w:line="240" w:lineRule="auto"/>
        <w:ind w:left="20" w:right="604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772F76">
        <w:rPr>
          <w:rFonts w:eastAsia="Times New Roman" w:cs="Times New Roman"/>
          <w:color w:val="000000"/>
          <w:szCs w:val="28"/>
          <w:lang w:eastAsia="ru-RU"/>
        </w:rPr>
        <w:t xml:space="preserve">В текстовом поле Введите имена выбираемых введите User1, затем щелкните кнопку </w:t>
      </w:r>
      <w:proofErr w:type="gramStart"/>
      <w:r w:rsidRPr="00772F76">
        <w:rPr>
          <w:rFonts w:eastAsia="Times New Roman" w:cs="Times New Roman"/>
          <w:color w:val="000000"/>
          <w:szCs w:val="28"/>
          <w:lang w:eastAsia="ru-RU"/>
        </w:rPr>
        <w:t>Проверить</w:t>
      </w:r>
      <w:proofErr w:type="gramEnd"/>
      <w:r w:rsidRPr="00772F76">
        <w:rPr>
          <w:rFonts w:eastAsia="Times New Roman" w:cs="Times New Roman"/>
          <w:color w:val="000000"/>
          <w:szCs w:val="28"/>
          <w:lang w:eastAsia="ru-RU"/>
        </w:rPr>
        <w:t xml:space="preserve"> имена. </w:t>
      </w:r>
    </w:p>
    <w:p w14:paraId="6A048E15" w14:textId="35F50E17" w:rsidR="00A50E53" w:rsidRPr="00772F76" w:rsidRDefault="008E0D45" w:rsidP="00A50E53">
      <w:pPr>
        <w:spacing w:before="14" w:line="240" w:lineRule="auto"/>
        <w:ind w:left="20" w:right="604"/>
        <w:jc w:val="center"/>
        <w:rPr>
          <w:rFonts w:eastAsia="Times New Roman" w:cs="Times New Roman"/>
          <w:szCs w:val="28"/>
          <w:lang w:eastAsia="ru-RU"/>
        </w:rPr>
      </w:pPr>
      <w:r w:rsidRPr="008E0D45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60D4266A" wp14:editId="034CD787">
            <wp:extent cx="3680460" cy="1889760"/>
            <wp:effectExtent l="0" t="0" r="0" b="0"/>
            <wp:docPr id="16" name="Рисунок 16" descr="C:\Users\500a5\Desktop\05-11-2021 23-22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500a5\Desktop\05-11-2021 23-22-3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B99BD" w14:textId="77777777" w:rsidR="00A50E53" w:rsidRPr="00772F76" w:rsidRDefault="00A50E53" w:rsidP="00A50E53">
      <w:pPr>
        <w:spacing w:before="15" w:line="240" w:lineRule="auto"/>
        <w:ind w:left="18" w:right="604"/>
        <w:jc w:val="both"/>
        <w:rPr>
          <w:rFonts w:eastAsia="Times New Roman" w:cs="Times New Roman"/>
          <w:szCs w:val="28"/>
          <w:lang w:eastAsia="ru-RU"/>
        </w:rPr>
      </w:pPr>
      <w:r w:rsidRPr="00772F76">
        <w:rPr>
          <w:rFonts w:eastAsia="Times New Roman" w:cs="Times New Roman"/>
          <w:color w:val="000000"/>
          <w:szCs w:val="28"/>
          <w:lang w:eastAsia="ru-RU"/>
        </w:rPr>
        <w:t xml:space="preserve">В списке Введите имена выбираемых объектов должна появиться запись “имя </w:t>
      </w:r>
      <w:proofErr w:type="gramStart"/>
      <w:r w:rsidRPr="00772F76">
        <w:rPr>
          <w:rFonts w:eastAsia="Times New Roman" w:cs="Times New Roman"/>
          <w:color w:val="000000"/>
          <w:szCs w:val="28"/>
          <w:lang w:eastAsia="ru-RU"/>
        </w:rPr>
        <w:t>компьютера”\</w:t>
      </w:r>
      <w:proofErr w:type="gramEnd"/>
      <w:r w:rsidRPr="00772F76">
        <w:rPr>
          <w:rFonts w:eastAsia="Times New Roman" w:cs="Times New Roman"/>
          <w:color w:val="000000"/>
          <w:szCs w:val="28"/>
          <w:lang w:eastAsia="ru-RU"/>
        </w:rPr>
        <w:t xml:space="preserve">User1. Это означает, что учетная запись пользователя </w:t>
      </w:r>
      <w:proofErr w:type="spellStart"/>
      <w:r w:rsidRPr="00772F76">
        <w:rPr>
          <w:rFonts w:eastAsia="Times New Roman" w:cs="Times New Roman"/>
          <w:color w:val="000000"/>
          <w:szCs w:val="28"/>
          <w:lang w:eastAsia="ru-RU"/>
        </w:rPr>
        <w:t>Userl</w:t>
      </w:r>
      <w:proofErr w:type="spellEnd"/>
      <w:r w:rsidRPr="00772F76">
        <w:rPr>
          <w:rFonts w:eastAsia="Times New Roman" w:cs="Times New Roman"/>
          <w:color w:val="000000"/>
          <w:szCs w:val="28"/>
          <w:lang w:eastAsia="ru-RU"/>
        </w:rPr>
        <w:t xml:space="preserve"> найдена на компьютере с именем “имя компьютера” и является действительной учетной записью. </w:t>
      </w:r>
    </w:p>
    <w:p w14:paraId="5CD5C6E5" w14:textId="77777777" w:rsidR="00A50E53" w:rsidRDefault="00A50E53" w:rsidP="00A50E53">
      <w:pPr>
        <w:spacing w:before="14" w:line="240" w:lineRule="auto"/>
        <w:ind w:left="15" w:right="605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772F76">
        <w:rPr>
          <w:rFonts w:eastAsia="Times New Roman" w:cs="Times New Roman"/>
          <w:color w:val="000000"/>
          <w:szCs w:val="28"/>
          <w:lang w:eastAsia="ru-RU"/>
        </w:rPr>
        <w:lastRenderedPageBreak/>
        <w:t xml:space="preserve">В колонке Разрешения установите флажок </w:t>
      </w:r>
      <w:proofErr w:type="gramStart"/>
      <w:r w:rsidRPr="00772F76">
        <w:rPr>
          <w:rFonts w:eastAsia="Times New Roman" w:cs="Times New Roman"/>
          <w:color w:val="000000"/>
          <w:szCs w:val="28"/>
          <w:lang w:eastAsia="ru-RU"/>
        </w:rPr>
        <w:t>Разрешить</w:t>
      </w:r>
      <w:proofErr w:type="gramEnd"/>
      <w:r w:rsidRPr="00772F76">
        <w:rPr>
          <w:rFonts w:eastAsia="Times New Roman" w:cs="Times New Roman"/>
          <w:color w:val="000000"/>
          <w:szCs w:val="28"/>
          <w:lang w:eastAsia="ru-RU"/>
        </w:rPr>
        <w:t xml:space="preserve"> для разрешения Сменить владельца. </w:t>
      </w:r>
    </w:p>
    <w:p w14:paraId="103C13DD" w14:textId="77777777" w:rsidR="00A50E53" w:rsidRDefault="00A50E53" w:rsidP="00A50E53">
      <w:pPr>
        <w:spacing w:before="14" w:line="240" w:lineRule="auto"/>
        <w:ind w:left="15" w:right="605"/>
        <w:jc w:val="both"/>
        <w:rPr>
          <w:noProof/>
        </w:rPr>
      </w:pPr>
    </w:p>
    <w:p w14:paraId="6BD2C280" w14:textId="5BC2BF1B" w:rsidR="00A50E53" w:rsidRPr="00772F76" w:rsidRDefault="008E0D45" w:rsidP="00A50E53">
      <w:pPr>
        <w:spacing w:before="14" w:line="240" w:lineRule="auto"/>
        <w:ind w:left="15" w:right="605"/>
        <w:jc w:val="both"/>
        <w:rPr>
          <w:rFonts w:eastAsia="Times New Roman" w:cs="Times New Roman"/>
          <w:szCs w:val="28"/>
          <w:lang w:eastAsia="ru-RU"/>
        </w:rPr>
      </w:pPr>
      <w:r w:rsidRPr="008E0D45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67B90AD" wp14:editId="75CC9A11">
            <wp:extent cx="5940425" cy="3877596"/>
            <wp:effectExtent l="0" t="0" r="3175" b="8890"/>
            <wp:docPr id="17" name="Рисунок 17" descr="C:\Users\500a5\Desktop\05-11-2021 23-23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500a5\Desktop\05-11-2021 23-23-1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C91B4" w14:textId="77777777" w:rsidR="00A50E53" w:rsidRPr="00772F76" w:rsidRDefault="00A50E53" w:rsidP="00A50E53">
      <w:pPr>
        <w:spacing w:before="291" w:line="240" w:lineRule="auto"/>
        <w:jc w:val="both"/>
        <w:rPr>
          <w:rFonts w:eastAsia="Times New Roman" w:cs="Times New Roman"/>
          <w:szCs w:val="28"/>
          <w:lang w:eastAsia="ru-RU"/>
        </w:rPr>
      </w:pPr>
      <w:r w:rsidRPr="00772F76">
        <w:rPr>
          <w:rFonts w:eastAsia="Times New Roman" w:cs="Times New Roman"/>
          <w:color w:val="000000"/>
          <w:szCs w:val="28"/>
          <w:lang w:eastAsia="ru-RU"/>
        </w:rPr>
        <w:t>11. Смена владельца файла. </w:t>
      </w:r>
    </w:p>
    <w:p w14:paraId="38EE5AC4" w14:textId="77777777" w:rsidR="00A50E53" w:rsidRPr="00772F76" w:rsidRDefault="00A50E53" w:rsidP="00A50E53">
      <w:pPr>
        <w:spacing w:before="113" w:line="240" w:lineRule="auto"/>
        <w:ind w:left="18" w:right="613"/>
        <w:jc w:val="both"/>
        <w:rPr>
          <w:rFonts w:eastAsia="Times New Roman" w:cs="Times New Roman"/>
          <w:szCs w:val="28"/>
          <w:lang w:eastAsia="ru-RU"/>
        </w:rPr>
      </w:pPr>
      <w:r w:rsidRPr="00772F76">
        <w:rPr>
          <w:rFonts w:eastAsia="Times New Roman" w:cs="Times New Roman"/>
          <w:color w:val="000000"/>
          <w:szCs w:val="28"/>
          <w:lang w:eastAsia="ru-RU"/>
        </w:rPr>
        <w:t>Зарегистрируйтесь в системе, используя учетную запись User1, затем запустите Проводник. </w:t>
      </w:r>
    </w:p>
    <w:p w14:paraId="2B1CE9C5" w14:textId="77777777" w:rsidR="00A50E53" w:rsidRDefault="00A50E53" w:rsidP="00A50E53">
      <w:pPr>
        <w:spacing w:before="11" w:line="240" w:lineRule="auto"/>
        <w:ind w:left="377" w:right="1591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772F76">
        <w:rPr>
          <w:rFonts w:eastAsia="Times New Roman" w:cs="Times New Roman"/>
          <w:color w:val="000000"/>
          <w:szCs w:val="28"/>
          <w:lang w:eastAsia="ru-RU"/>
        </w:rPr>
        <w:t xml:space="preserve">Разверните папку </w:t>
      </w:r>
      <w:proofErr w:type="spellStart"/>
      <w:r w:rsidRPr="00772F76">
        <w:rPr>
          <w:rFonts w:eastAsia="Times New Roman" w:cs="Times New Roman"/>
          <w:color w:val="000000"/>
          <w:szCs w:val="28"/>
          <w:lang w:eastAsia="ru-RU"/>
        </w:rPr>
        <w:t>Public</w:t>
      </w:r>
      <w:proofErr w:type="spellEnd"/>
      <w:r w:rsidRPr="00772F76">
        <w:rPr>
          <w:rFonts w:eastAsia="Times New Roman" w:cs="Times New Roman"/>
          <w:color w:val="000000"/>
          <w:szCs w:val="28"/>
          <w:lang w:eastAsia="ru-RU"/>
        </w:rPr>
        <w:t>. Измените владельца на User1.  Кто теперь является владельцем файла OWNER? </w:t>
      </w:r>
    </w:p>
    <w:p w14:paraId="0F40F8DF" w14:textId="77777777" w:rsidR="00A50E53" w:rsidRDefault="00A50E53" w:rsidP="00A50E53">
      <w:pPr>
        <w:spacing w:before="11" w:line="240" w:lineRule="auto"/>
        <w:ind w:right="1591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Все еще пользователь Администратор, поскольку у пользователя </w:t>
      </w:r>
      <w:r>
        <w:rPr>
          <w:rFonts w:eastAsia="Times New Roman" w:cs="Times New Roman"/>
          <w:szCs w:val="28"/>
          <w:lang w:val="en-US" w:eastAsia="ru-RU"/>
        </w:rPr>
        <w:t>User</w:t>
      </w:r>
      <w:r w:rsidRPr="00757FE9">
        <w:rPr>
          <w:rFonts w:eastAsia="Times New Roman" w:cs="Times New Roman"/>
          <w:szCs w:val="28"/>
          <w:lang w:eastAsia="ru-RU"/>
        </w:rPr>
        <w:t xml:space="preserve">1 </w:t>
      </w:r>
      <w:r>
        <w:rPr>
          <w:rFonts w:eastAsia="Times New Roman" w:cs="Times New Roman"/>
          <w:szCs w:val="28"/>
          <w:lang w:eastAsia="ru-RU"/>
        </w:rPr>
        <w:t xml:space="preserve">нет права на внесение изменений в папке </w:t>
      </w:r>
      <w:r>
        <w:rPr>
          <w:rFonts w:eastAsia="Times New Roman" w:cs="Times New Roman"/>
          <w:szCs w:val="28"/>
          <w:lang w:val="en-US" w:eastAsia="ru-RU"/>
        </w:rPr>
        <w:t>Public</w:t>
      </w:r>
      <w:r w:rsidRPr="00757FE9">
        <w:rPr>
          <w:rFonts w:eastAsia="Times New Roman" w:cs="Times New Roman"/>
          <w:szCs w:val="28"/>
          <w:lang w:eastAsia="ru-RU"/>
        </w:rPr>
        <w:t>.</w:t>
      </w:r>
    </w:p>
    <w:p w14:paraId="4A982F5E" w14:textId="77777777" w:rsidR="00A50E53" w:rsidRPr="00757FE9" w:rsidRDefault="00A50E53" w:rsidP="00A50E53">
      <w:pPr>
        <w:spacing w:before="11" w:line="240" w:lineRule="auto"/>
        <w:ind w:right="1591"/>
        <w:jc w:val="center"/>
        <w:rPr>
          <w:rFonts w:eastAsia="Times New Roman" w:cs="Times New Roman"/>
          <w:b/>
          <w:bCs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194F87D" wp14:editId="5B0DAC0D">
            <wp:extent cx="2982583" cy="1202527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0271" cy="12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175E" w14:textId="77777777" w:rsidR="00A50E53" w:rsidRDefault="00A50E53" w:rsidP="00A50E53">
      <w:pPr>
        <w:spacing w:before="289" w:line="240" w:lineRule="auto"/>
        <w:ind w:left="17" w:right="605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772F76">
        <w:rPr>
          <w:rFonts w:eastAsia="Times New Roman" w:cs="Times New Roman"/>
          <w:color w:val="000000"/>
          <w:szCs w:val="28"/>
          <w:lang w:eastAsia="ru-RU"/>
        </w:rPr>
        <w:t xml:space="preserve">12. Проверка разрешений для файла в качестве владельца. </w:t>
      </w:r>
    </w:p>
    <w:p w14:paraId="73B35267" w14:textId="77777777" w:rsidR="00A50E53" w:rsidRDefault="00A50E53" w:rsidP="00A50E53">
      <w:pPr>
        <w:spacing w:before="289" w:line="240" w:lineRule="auto"/>
        <w:ind w:left="17" w:right="605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772F76">
        <w:rPr>
          <w:rFonts w:eastAsia="Times New Roman" w:cs="Times New Roman"/>
          <w:color w:val="000000"/>
          <w:szCs w:val="28"/>
          <w:lang w:eastAsia="ru-RU"/>
        </w:rPr>
        <w:t>Установите разрешение Полный доступ пользователю User1 к текстовому документу OWNER. </w:t>
      </w:r>
    </w:p>
    <w:p w14:paraId="416D30C7" w14:textId="1B57FEF1" w:rsidR="00A50E53" w:rsidRPr="00772F76" w:rsidRDefault="008E0D45" w:rsidP="00A50E53">
      <w:pPr>
        <w:spacing w:before="289" w:line="240" w:lineRule="auto"/>
        <w:ind w:left="17" w:right="605"/>
        <w:jc w:val="center"/>
        <w:rPr>
          <w:rFonts w:eastAsia="Times New Roman" w:cs="Times New Roman"/>
          <w:szCs w:val="28"/>
          <w:lang w:eastAsia="ru-RU"/>
        </w:rPr>
      </w:pPr>
      <w:r w:rsidRPr="008E0D45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0BC7F7A3" wp14:editId="67C212CC">
            <wp:extent cx="2735580" cy="3467100"/>
            <wp:effectExtent l="0" t="0" r="7620" b="0"/>
            <wp:docPr id="19" name="Рисунок 19" descr="C:\Users\500a5\Desktop\05-11-2021 23-24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500a5\Desktop\05-11-2021 23-24-1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529C6" w14:textId="77777777" w:rsidR="00A50E53" w:rsidRDefault="00A50E53" w:rsidP="00A50E53">
      <w:pPr>
        <w:spacing w:before="12" w:line="240" w:lineRule="auto"/>
        <w:ind w:right="1194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772F76">
        <w:rPr>
          <w:rFonts w:eastAsia="Times New Roman" w:cs="Times New Roman"/>
          <w:color w:val="000000"/>
          <w:szCs w:val="28"/>
          <w:lang w:eastAsia="ru-RU"/>
        </w:rPr>
        <w:t>В диалоговом окне Безопасность щелкните кнопку Удалить. Удалите текстовый документ OWNER. </w:t>
      </w:r>
    </w:p>
    <w:p w14:paraId="1C503E7D" w14:textId="50419413" w:rsidR="00A50E53" w:rsidRDefault="00AE3351" w:rsidP="00A50E53">
      <w:pPr>
        <w:spacing w:before="12" w:line="240" w:lineRule="auto"/>
        <w:ind w:right="1194"/>
        <w:jc w:val="center"/>
        <w:rPr>
          <w:noProof/>
        </w:rPr>
      </w:pPr>
      <w:r w:rsidRPr="00AE3351">
        <w:rPr>
          <w:noProof/>
        </w:rPr>
        <w:t xml:space="preserve"> </w:t>
      </w:r>
      <w:r w:rsidR="008E0D45" w:rsidRPr="008E0D45">
        <w:rPr>
          <w:noProof/>
          <w:lang w:eastAsia="ru-RU"/>
        </w:rPr>
        <w:drawing>
          <wp:inline distT="0" distB="0" distL="0" distR="0" wp14:anchorId="7EDA7CBB" wp14:editId="30B1E06B">
            <wp:extent cx="2338302" cy="2896235"/>
            <wp:effectExtent l="0" t="0" r="5080" b="0"/>
            <wp:docPr id="21" name="Рисунок 21" descr="C:\Users\500a5\Desktop\05-11-2021 23-26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500a5\Desktop\05-11-2021 23-26-3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284" cy="2906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0D45" w:rsidRPr="008E0D45">
        <w:rPr>
          <w:noProof/>
          <w:lang w:eastAsia="ru-RU"/>
        </w:rPr>
        <w:drawing>
          <wp:inline distT="0" distB="0" distL="0" distR="0" wp14:anchorId="0E7505EC" wp14:editId="52235CAA">
            <wp:extent cx="2352730" cy="2872740"/>
            <wp:effectExtent l="0" t="0" r="9525" b="3810"/>
            <wp:docPr id="22" name="Рисунок 22" descr="C:\Users\500a5\Desktop\05-11-2021 23-26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500a5\Desktop\05-11-2021 23-26-4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902" cy="287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C69D5" w14:textId="77777777" w:rsidR="00AE3351" w:rsidRPr="005F0753" w:rsidRDefault="00AE3351" w:rsidP="00A50E53">
      <w:pPr>
        <w:spacing w:before="12" w:line="240" w:lineRule="auto"/>
        <w:ind w:right="1194"/>
        <w:jc w:val="center"/>
        <w:rPr>
          <w:rFonts w:eastAsia="Times New Roman" w:cs="Times New Roman"/>
          <w:szCs w:val="28"/>
          <w:lang w:eastAsia="ru-RU"/>
        </w:rPr>
      </w:pPr>
    </w:p>
    <w:p w14:paraId="4A599490" w14:textId="77777777" w:rsidR="00AE3351" w:rsidRDefault="00AE3351">
      <w:pPr>
        <w:spacing w:after="16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4D7A05AB" w14:textId="746E665B" w:rsidR="00A50E53" w:rsidRPr="00772F76" w:rsidRDefault="00A50E53" w:rsidP="00A50E53">
      <w:pPr>
        <w:spacing w:before="148" w:line="240" w:lineRule="auto"/>
        <w:ind w:right="613"/>
        <w:jc w:val="both"/>
        <w:rPr>
          <w:rFonts w:eastAsia="Times New Roman" w:cs="Times New Roman"/>
          <w:szCs w:val="28"/>
          <w:lang w:eastAsia="ru-RU"/>
        </w:rPr>
      </w:pPr>
      <w:r w:rsidRPr="00772F76">
        <w:rPr>
          <w:rFonts w:eastAsia="Times New Roman" w:cs="Times New Roman"/>
          <w:color w:val="000000"/>
          <w:szCs w:val="28"/>
          <w:lang w:eastAsia="ru-RU"/>
        </w:rPr>
        <w:lastRenderedPageBreak/>
        <w:t>13. Создание папки при подключении с учетной записью пользователя. </w:t>
      </w:r>
    </w:p>
    <w:p w14:paraId="5D385D2B" w14:textId="77777777" w:rsidR="00A50E53" w:rsidRPr="00772F76" w:rsidRDefault="00A50E53" w:rsidP="00A50E53">
      <w:pPr>
        <w:spacing w:before="15" w:line="240" w:lineRule="auto"/>
        <w:ind w:left="18" w:right="607"/>
        <w:jc w:val="both"/>
        <w:rPr>
          <w:rFonts w:eastAsia="Times New Roman" w:cs="Times New Roman"/>
          <w:szCs w:val="28"/>
          <w:lang w:eastAsia="ru-RU"/>
        </w:rPr>
      </w:pPr>
      <w:r w:rsidRPr="00772F76">
        <w:rPr>
          <w:rFonts w:eastAsia="Times New Roman" w:cs="Times New Roman"/>
          <w:color w:val="000000"/>
          <w:szCs w:val="28"/>
          <w:lang w:eastAsia="ru-RU"/>
        </w:rPr>
        <w:t>Под учетной записью User1, в Проводнике, в корневой папке диска С, создайте папку с именем Temp1. </w:t>
      </w:r>
    </w:p>
    <w:p w14:paraId="565B119D" w14:textId="54584E9C" w:rsidR="00A50E53" w:rsidRDefault="001754CD" w:rsidP="00A50E53">
      <w:pPr>
        <w:spacing w:before="321" w:line="240" w:lineRule="auto"/>
        <w:ind w:right="612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1754CD"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3B48664E" wp14:editId="47E2E72D">
            <wp:extent cx="5940425" cy="3988137"/>
            <wp:effectExtent l="0" t="0" r="3175" b="0"/>
            <wp:docPr id="23" name="Рисунок 23" descr="C:\Users\500a5\Desktop\06-11-2021 00-37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500a5\Desktop\06-11-2021 00-37-4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3C55C" w14:textId="77777777" w:rsidR="00AE3351" w:rsidRDefault="00AE3351">
      <w:pPr>
        <w:spacing w:after="16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7EBF8973" w14:textId="69A53A8B" w:rsidR="00A50E53" w:rsidRPr="00772F76" w:rsidRDefault="00A50E53" w:rsidP="00A50E53">
      <w:pPr>
        <w:spacing w:before="321" w:line="240" w:lineRule="auto"/>
        <w:ind w:right="612"/>
        <w:rPr>
          <w:rFonts w:eastAsia="Times New Roman" w:cs="Times New Roman"/>
          <w:szCs w:val="28"/>
          <w:lang w:eastAsia="ru-RU"/>
        </w:rPr>
      </w:pPr>
      <w:r w:rsidRPr="00772F76">
        <w:rPr>
          <w:rFonts w:eastAsia="Times New Roman" w:cs="Times New Roman"/>
          <w:color w:val="000000"/>
          <w:szCs w:val="28"/>
          <w:lang w:eastAsia="ru-RU"/>
        </w:rPr>
        <w:lastRenderedPageBreak/>
        <w:t>14. Создание папки при подключении с учетной записью члена группы Администраторы.</w:t>
      </w:r>
    </w:p>
    <w:p w14:paraId="150903AE" w14:textId="77777777" w:rsidR="00A50E53" w:rsidRPr="00772F76" w:rsidRDefault="00A50E53" w:rsidP="00A50E53">
      <w:pPr>
        <w:spacing w:before="15" w:line="240" w:lineRule="auto"/>
        <w:ind w:left="18" w:right="610"/>
        <w:jc w:val="both"/>
        <w:rPr>
          <w:rFonts w:eastAsia="Times New Roman" w:cs="Times New Roman"/>
          <w:szCs w:val="28"/>
          <w:lang w:eastAsia="ru-RU"/>
        </w:rPr>
      </w:pPr>
      <w:r w:rsidRPr="00772F76">
        <w:rPr>
          <w:rFonts w:eastAsia="Times New Roman" w:cs="Times New Roman"/>
          <w:color w:val="000000"/>
          <w:szCs w:val="28"/>
          <w:lang w:eastAsia="ru-RU"/>
        </w:rPr>
        <w:t>Подключитесь с учетной записью Администратор или как пользователь, который является членом группы Администраторы, и запустите Проводник. </w:t>
      </w:r>
    </w:p>
    <w:p w14:paraId="15DEEA47" w14:textId="77777777" w:rsidR="00A50E53" w:rsidRDefault="00A50E53" w:rsidP="00A50E53">
      <w:pPr>
        <w:spacing w:before="12" w:line="240" w:lineRule="auto"/>
        <w:ind w:left="19" w:right="606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772F76">
        <w:rPr>
          <w:rFonts w:eastAsia="Times New Roman" w:cs="Times New Roman"/>
          <w:color w:val="000000"/>
          <w:szCs w:val="28"/>
          <w:lang w:eastAsia="ru-RU"/>
        </w:rPr>
        <w:t>В корневой папке диска С: создайте папки Теmр2 и Теmр3. Каковы разрешения для папок Теmр2 и Теmр3, которые вы только что создали? </w:t>
      </w:r>
    </w:p>
    <w:p w14:paraId="23CE64E2" w14:textId="7419101F" w:rsidR="00A50E53" w:rsidRPr="00772F76" w:rsidRDefault="001754CD" w:rsidP="00A50E53">
      <w:pPr>
        <w:spacing w:before="12" w:line="240" w:lineRule="auto"/>
        <w:ind w:left="19" w:right="606"/>
        <w:jc w:val="center"/>
        <w:rPr>
          <w:rFonts w:eastAsia="Times New Roman" w:cs="Times New Roman"/>
          <w:szCs w:val="28"/>
          <w:lang w:eastAsia="ru-RU"/>
        </w:rPr>
      </w:pPr>
      <w:r w:rsidRPr="001754CD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D6C09E7" wp14:editId="18E46F74">
            <wp:extent cx="5940425" cy="3995733"/>
            <wp:effectExtent l="0" t="0" r="3175" b="5080"/>
            <wp:docPr id="24" name="Рисунок 24" descr="C:\Users\500a5\Desktop\06-11-2021 00-39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500a5\Desktop\06-11-2021 00-39-0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9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109B1" w14:textId="77777777" w:rsidR="00A50E53" w:rsidRDefault="00A50E53" w:rsidP="00A50E53">
      <w:pPr>
        <w:spacing w:before="14" w:line="240" w:lineRule="auto"/>
        <w:ind w:left="17" w:right="603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</w:t>
      </w:r>
      <w:r w:rsidRPr="00772F76">
        <w:rPr>
          <w:rFonts w:eastAsia="Times New Roman" w:cs="Times New Roman"/>
          <w:color w:val="000000"/>
          <w:szCs w:val="28"/>
          <w:lang w:eastAsia="ru-RU"/>
        </w:rPr>
        <w:t>ладельцем папок Теmр2 и Теmр3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являются все пользователи группы Администраторы и только они.</w:t>
      </w:r>
      <w:r w:rsidRPr="00772F76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02DDB21B" w14:textId="77777777" w:rsidR="00A50E53" w:rsidRDefault="00A50E53" w:rsidP="00A50E53">
      <w:pPr>
        <w:spacing w:before="14" w:line="240" w:lineRule="auto"/>
        <w:ind w:left="17" w:right="603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0E067161" w14:textId="77777777" w:rsidR="00A50E53" w:rsidRDefault="00A50E53" w:rsidP="00A50E53">
      <w:pPr>
        <w:spacing w:before="14" w:line="240" w:lineRule="auto"/>
        <w:ind w:left="17" w:right="603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772F76">
        <w:rPr>
          <w:rFonts w:eastAsia="Times New Roman" w:cs="Times New Roman"/>
          <w:color w:val="000000"/>
          <w:szCs w:val="28"/>
          <w:lang w:eastAsia="ru-RU"/>
        </w:rPr>
        <w:t xml:space="preserve">Установите разрешения для папок Теmр2 и Теmр3. Снимите флажок </w:t>
      </w:r>
      <w:proofErr w:type="gramStart"/>
      <w:r w:rsidRPr="00772F76">
        <w:rPr>
          <w:rFonts w:eastAsia="Times New Roman" w:cs="Times New Roman"/>
          <w:color w:val="000000"/>
          <w:szCs w:val="28"/>
          <w:lang w:eastAsia="ru-RU"/>
        </w:rPr>
        <w:t>Наследовать</w:t>
      </w:r>
      <w:proofErr w:type="gramEnd"/>
      <w:r w:rsidRPr="00772F76">
        <w:rPr>
          <w:rFonts w:eastAsia="Times New Roman" w:cs="Times New Roman"/>
          <w:color w:val="000000"/>
          <w:szCs w:val="28"/>
          <w:lang w:eastAsia="ru-RU"/>
        </w:rPr>
        <w:t xml:space="preserve"> от родительского объекта применимые к дочерним объектам разрешения, добавляя их к явно заданным в этом окне. В открывшемся диалоговом окне щелкните </w:t>
      </w:r>
      <w:proofErr w:type="gramStart"/>
      <w:r w:rsidRPr="00772F76">
        <w:rPr>
          <w:rFonts w:eastAsia="Times New Roman" w:cs="Times New Roman"/>
          <w:color w:val="000000"/>
          <w:szCs w:val="28"/>
          <w:lang w:eastAsia="ru-RU"/>
        </w:rPr>
        <w:t>Удалить</w:t>
      </w:r>
      <w:proofErr w:type="gramEnd"/>
      <w:r w:rsidRPr="00772F76">
        <w:rPr>
          <w:rFonts w:eastAsia="Times New Roman" w:cs="Times New Roman"/>
          <w:color w:val="000000"/>
          <w:szCs w:val="28"/>
          <w:lang w:eastAsia="ru-RU"/>
        </w:rPr>
        <w:t xml:space="preserve"> для удаления всех разрешений, кроме указанных явно. </w:t>
      </w:r>
    </w:p>
    <w:p w14:paraId="2838593A" w14:textId="77777777" w:rsidR="00A50E53" w:rsidRDefault="00A50E53" w:rsidP="00A50E53">
      <w:pPr>
        <w:spacing w:before="14" w:line="240" w:lineRule="auto"/>
        <w:ind w:left="17" w:right="603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A238885" wp14:editId="40395FCF">
            <wp:extent cx="3812875" cy="2201900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4233" cy="221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DF63" w14:textId="1A736281" w:rsidR="00A50E53" w:rsidRDefault="001754CD" w:rsidP="00A50E53">
      <w:pPr>
        <w:spacing w:before="14" w:line="240" w:lineRule="auto"/>
        <w:ind w:left="17" w:right="603"/>
        <w:jc w:val="center"/>
        <w:rPr>
          <w:rFonts w:eastAsia="Times New Roman" w:cs="Times New Roman"/>
          <w:szCs w:val="28"/>
          <w:lang w:eastAsia="ru-RU"/>
        </w:rPr>
      </w:pPr>
      <w:r w:rsidRPr="001754CD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7488BC1C" wp14:editId="6AE0C98A">
            <wp:extent cx="3756660" cy="2546559"/>
            <wp:effectExtent l="0" t="0" r="0" b="6350"/>
            <wp:docPr id="25" name="Рисунок 25" descr="C:\Users\500a5\Desktop\06-11-2021 00-40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500a5\Desktop\06-11-2021 00-40-4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300" cy="2548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DA039" w14:textId="77777777" w:rsidR="00A50E53" w:rsidRDefault="00A50E53" w:rsidP="00A50E53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57D87A94" w14:textId="77777777" w:rsidR="00A50E53" w:rsidRPr="00772F76" w:rsidRDefault="00A50E53" w:rsidP="00A50E53">
      <w:pPr>
        <w:spacing w:before="14" w:line="240" w:lineRule="auto"/>
        <w:ind w:left="17" w:right="603"/>
        <w:jc w:val="center"/>
        <w:rPr>
          <w:rFonts w:eastAsia="Times New Roman" w:cs="Times New Roman"/>
          <w:szCs w:val="28"/>
          <w:lang w:eastAsia="ru-RU"/>
        </w:rPr>
      </w:pPr>
    </w:p>
    <w:p w14:paraId="26E371BC" w14:textId="77777777" w:rsidR="00A50E53" w:rsidRPr="00772F76" w:rsidRDefault="00A50E53" w:rsidP="00A50E53">
      <w:pPr>
        <w:spacing w:before="9" w:line="240" w:lineRule="auto"/>
        <w:ind w:right="615"/>
        <w:jc w:val="both"/>
        <w:rPr>
          <w:rFonts w:eastAsia="Times New Roman" w:cs="Times New Roman"/>
          <w:szCs w:val="28"/>
          <w:lang w:eastAsia="ru-RU"/>
        </w:rPr>
      </w:pPr>
      <w:r w:rsidRPr="00772F76">
        <w:rPr>
          <w:rFonts w:eastAsia="Times New Roman" w:cs="Times New Roman"/>
          <w:color w:val="000000"/>
          <w:szCs w:val="28"/>
          <w:lang w:eastAsia="ru-RU"/>
        </w:rPr>
        <w:t>15. Копирование папки в другую папку на одном и том же томе NTFS </w:t>
      </w:r>
    </w:p>
    <w:p w14:paraId="7E8EF756" w14:textId="77777777" w:rsidR="00A50E53" w:rsidRDefault="00A50E53" w:rsidP="00A50E53">
      <w:pPr>
        <w:spacing w:before="15" w:line="240" w:lineRule="auto"/>
        <w:ind w:left="19" w:right="607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772F76">
        <w:rPr>
          <w:rFonts w:eastAsia="Times New Roman" w:cs="Times New Roman"/>
          <w:color w:val="000000"/>
          <w:szCs w:val="28"/>
          <w:lang w:eastAsia="ru-RU"/>
        </w:rPr>
        <w:t>Под учетной записью члена группы Администраторы, в Проводнике, скопируйте папку C:\Temp2 в папку C:\Templ. Для этого выделите значок папки C:\Temp2 и, удерживая нажатой клавишу CTRL, перетащите мышью C:\Temp2 в C:\Templ. </w:t>
      </w:r>
    </w:p>
    <w:p w14:paraId="4DB3875E" w14:textId="77777777" w:rsidR="00A50E53" w:rsidRDefault="00A50E53" w:rsidP="00A50E53">
      <w:pPr>
        <w:spacing w:before="14" w:line="240" w:lineRule="auto"/>
        <w:ind w:left="17" w:right="613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772F76">
        <w:rPr>
          <w:rFonts w:eastAsia="Times New Roman" w:cs="Times New Roman"/>
          <w:color w:val="000000"/>
          <w:szCs w:val="28"/>
          <w:lang w:eastAsia="ru-RU"/>
        </w:rPr>
        <w:t>Кто владелец папки C:\Templ\Temp2 и какие разрешения для нее установлены? Почему? </w:t>
      </w:r>
    </w:p>
    <w:p w14:paraId="7B5CF4FD" w14:textId="7185C595" w:rsidR="00A50E53" w:rsidRDefault="001754CD" w:rsidP="00A50E53">
      <w:pPr>
        <w:spacing w:before="14" w:line="240" w:lineRule="auto"/>
        <w:ind w:left="17" w:right="613"/>
        <w:jc w:val="center"/>
        <w:rPr>
          <w:rFonts w:eastAsia="Times New Roman" w:cs="Times New Roman"/>
          <w:szCs w:val="28"/>
          <w:lang w:eastAsia="ru-RU"/>
        </w:rPr>
      </w:pPr>
      <w:r w:rsidRPr="001754CD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4CD7C830" wp14:editId="11227240">
            <wp:extent cx="5928360" cy="3947160"/>
            <wp:effectExtent l="0" t="0" r="0" b="0"/>
            <wp:docPr id="29" name="Рисунок 29" descr="C:\Users\500a5\Desktop\06-11-2021 00-43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500a5\Desktop\06-11-2021 00-43-3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F97EE" w14:textId="77777777" w:rsidR="00A50E53" w:rsidRPr="00B169B0" w:rsidRDefault="00A50E53" w:rsidP="00A50E53">
      <w:pPr>
        <w:spacing w:before="14" w:line="240" w:lineRule="auto"/>
        <w:ind w:left="17" w:right="613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Данные разрешения были установлены таким образом, поскольку в папке </w:t>
      </w:r>
      <w:r>
        <w:rPr>
          <w:rFonts w:eastAsia="Times New Roman" w:cs="Times New Roman"/>
          <w:szCs w:val="28"/>
          <w:lang w:val="en-US" w:eastAsia="ru-RU"/>
        </w:rPr>
        <w:t>Temp</w:t>
      </w:r>
      <w:r w:rsidRPr="00B169B0">
        <w:rPr>
          <w:rFonts w:eastAsia="Times New Roman" w:cs="Times New Roman"/>
          <w:szCs w:val="28"/>
          <w:lang w:eastAsia="ru-RU"/>
        </w:rPr>
        <w:t xml:space="preserve">1 </w:t>
      </w:r>
      <w:r>
        <w:rPr>
          <w:rFonts w:eastAsia="Times New Roman" w:cs="Times New Roman"/>
          <w:szCs w:val="28"/>
          <w:lang w:eastAsia="ru-RU"/>
        </w:rPr>
        <w:t>было отключено наследование прав доступа у дочерних объектов.</w:t>
      </w:r>
    </w:p>
    <w:p w14:paraId="14E44F6B" w14:textId="77777777" w:rsidR="00A50E53" w:rsidRPr="00772F76" w:rsidRDefault="00A50E53" w:rsidP="00A50E53">
      <w:pPr>
        <w:spacing w:before="291" w:line="240" w:lineRule="auto"/>
        <w:jc w:val="both"/>
        <w:rPr>
          <w:rFonts w:eastAsia="Times New Roman" w:cs="Times New Roman"/>
          <w:szCs w:val="28"/>
          <w:lang w:eastAsia="ru-RU"/>
        </w:rPr>
      </w:pPr>
      <w:r w:rsidRPr="00772F76">
        <w:rPr>
          <w:rFonts w:eastAsia="Times New Roman" w:cs="Times New Roman"/>
          <w:color w:val="000000"/>
          <w:szCs w:val="28"/>
          <w:lang w:eastAsia="ru-RU"/>
        </w:rPr>
        <w:t>16. Перемещение папки на одном и том же томе. </w:t>
      </w:r>
    </w:p>
    <w:p w14:paraId="15C77A11" w14:textId="77777777" w:rsidR="00A50E53" w:rsidRPr="00772F76" w:rsidRDefault="00A50E53" w:rsidP="00A50E53">
      <w:pPr>
        <w:spacing w:before="113" w:line="240" w:lineRule="auto"/>
        <w:jc w:val="both"/>
        <w:rPr>
          <w:rFonts w:eastAsia="Times New Roman" w:cs="Times New Roman"/>
          <w:szCs w:val="28"/>
          <w:lang w:eastAsia="ru-RU"/>
        </w:rPr>
      </w:pPr>
      <w:r w:rsidRPr="00772F76">
        <w:rPr>
          <w:rFonts w:eastAsia="Times New Roman" w:cs="Times New Roman"/>
          <w:color w:val="000000"/>
          <w:szCs w:val="28"/>
          <w:lang w:eastAsia="ru-RU"/>
        </w:rPr>
        <w:t>Зарегистрируйтесь в системе как пользователь User1. </w:t>
      </w:r>
    </w:p>
    <w:p w14:paraId="20A28883" w14:textId="77777777" w:rsidR="00A50E53" w:rsidRPr="00772F76" w:rsidRDefault="00A50E53" w:rsidP="00A50E53">
      <w:pPr>
        <w:spacing w:before="45" w:line="240" w:lineRule="auto"/>
        <w:ind w:left="20" w:right="613"/>
        <w:jc w:val="both"/>
        <w:rPr>
          <w:rFonts w:eastAsia="Times New Roman" w:cs="Times New Roman"/>
          <w:szCs w:val="28"/>
          <w:lang w:eastAsia="ru-RU"/>
        </w:rPr>
      </w:pPr>
      <w:r w:rsidRPr="00772F76">
        <w:rPr>
          <w:rFonts w:eastAsia="Times New Roman" w:cs="Times New Roman"/>
          <w:color w:val="000000"/>
          <w:szCs w:val="28"/>
          <w:lang w:eastAsia="ru-RU"/>
        </w:rPr>
        <w:t>В Проводнике выделите значок папки C:\Temp3, затем переместите ее в папку C:\Templ. </w:t>
      </w:r>
    </w:p>
    <w:p w14:paraId="165BD51F" w14:textId="77777777" w:rsidR="00A50E53" w:rsidRDefault="00A50E53" w:rsidP="00A50E53">
      <w:pPr>
        <w:spacing w:before="15" w:line="240" w:lineRule="auto"/>
        <w:ind w:left="22" w:right="614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772F76">
        <w:rPr>
          <w:rFonts w:eastAsia="Times New Roman" w:cs="Times New Roman"/>
          <w:color w:val="000000"/>
          <w:szCs w:val="28"/>
          <w:lang w:eastAsia="ru-RU"/>
        </w:rPr>
        <w:t>Что произошло с разрешения и владельцем для папки C:\Templ\ Теmр3? Почему? </w:t>
      </w:r>
    </w:p>
    <w:p w14:paraId="5C0BBD55" w14:textId="772D9248" w:rsidR="00A50E53" w:rsidRDefault="001754CD" w:rsidP="00A50E53">
      <w:pPr>
        <w:spacing w:before="15" w:line="240" w:lineRule="auto"/>
        <w:ind w:left="22" w:right="614"/>
        <w:jc w:val="center"/>
        <w:rPr>
          <w:rFonts w:eastAsia="Times New Roman" w:cs="Times New Roman"/>
          <w:szCs w:val="28"/>
          <w:lang w:eastAsia="ru-RU"/>
        </w:rPr>
      </w:pPr>
      <w:r w:rsidRPr="001754CD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038847E3" wp14:editId="449A86AE">
            <wp:extent cx="3619500" cy="2019300"/>
            <wp:effectExtent l="0" t="0" r="0" b="0"/>
            <wp:docPr id="28" name="Рисунок 28" descr="C:\Users\500a5\Desktop\06-11-2021 00-42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500a5\Desktop\06-11-2021 00-42-5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B5320" w14:textId="06C09B66" w:rsidR="00A50E53" w:rsidRPr="00B169B0" w:rsidRDefault="00A50E53" w:rsidP="00A50E53">
      <w:pPr>
        <w:spacing w:before="15" w:line="240" w:lineRule="auto"/>
        <w:ind w:left="22" w:right="614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Система вывела сообщение о том, что данное действие недоступно для пользователя </w:t>
      </w:r>
      <w:r w:rsidR="00520265">
        <w:rPr>
          <w:rFonts w:eastAsia="Times New Roman" w:cs="Times New Roman"/>
          <w:szCs w:val="28"/>
          <w:lang w:val="en-US" w:eastAsia="ru-RU"/>
        </w:rPr>
        <w:t>U</w:t>
      </w:r>
      <w:r>
        <w:rPr>
          <w:rFonts w:eastAsia="Times New Roman" w:cs="Times New Roman"/>
          <w:szCs w:val="28"/>
          <w:lang w:val="en-US" w:eastAsia="ru-RU"/>
        </w:rPr>
        <w:t>ser</w:t>
      </w:r>
      <w:r w:rsidRPr="00B169B0">
        <w:rPr>
          <w:rFonts w:eastAsia="Times New Roman" w:cs="Times New Roman"/>
          <w:szCs w:val="28"/>
          <w:lang w:eastAsia="ru-RU"/>
        </w:rPr>
        <w:t xml:space="preserve">1, </w:t>
      </w:r>
      <w:r>
        <w:rPr>
          <w:rFonts w:eastAsia="Times New Roman" w:cs="Times New Roman"/>
          <w:szCs w:val="28"/>
          <w:lang w:eastAsia="ru-RU"/>
        </w:rPr>
        <w:t>поскольку у него нет прав на это.</w:t>
      </w:r>
    </w:p>
    <w:p w14:paraId="3560C605" w14:textId="77777777" w:rsidR="00A50E53" w:rsidRPr="00772F76" w:rsidRDefault="00A50E53" w:rsidP="00A50E53">
      <w:pPr>
        <w:spacing w:before="15" w:line="240" w:lineRule="auto"/>
        <w:jc w:val="both"/>
        <w:rPr>
          <w:rFonts w:eastAsia="Times New Roman" w:cs="Times New Roman"/>
          <w:szCs w:val="28"/>
          <w:lang w:eastAsia="ru-RU"/>
        </w:rPr>
      </w:pPr>
      <w:r w:rsidRPr="00772F76">
        <w:rPr>
          <w:rFonts w:eastAsia="Times New Roman" w:cs="Times New Roman"/>
          <w:color w:val="000000"/>
          <w:szCs w:val="28"/>
          <w:lang w:eastAsia="ru-RU"/>
        </w:rPr>
        <w:t>Закройте все окна и завершите сеанс работы. </w:t>
      </w:r>
    </w:p>
    <w:p w14:paraId="5C998E06" w14:textId="77777777" w:rsidR="00A50E53" w:rsidRDefault="00A50E53" w:rsidP="00A50E53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09EA5EB7" w14:textId="77777777" w:rsidR="00A50E53" w:rsidRPr="00772F76" w:rsidRDefault="00A50E53" w:rsidP="00A50E53">
      <w:pPr>
        <w:spacing w:before="100" w:beforeAutospacing="1" w:after="100" w:afterAutospacing="1" w:line="360" w:lineRule="auto"/>
        <w:contextualSpacing/>
        <w:jc w:val="both"/>
        <w:rPr>
          <w:rFonts w:cs="Times New Roman"/>
          <w:szCs w:val="28"/>
        </w:rPr>
      </w:pPr>
      <w:r w:rsidRPr="001707AF">
        <w:rPr>
          <w:rFonts w:cs="Times New Roman"/>
          <w:b/>
          <w:bCs/>
          <w:szCs w:val="28"/>
        </w:rPr>
        <w:lastRenderedPageBreak/>
        <w:t>Вывод:</w:t>
      </w:r>
      <w:r>
        <w:rPr>
          <w:rFonts w:cs="Times New Roman"/>
          <w:szCs w:val="28"/>
        </w:rPr>
        <w:t xml:space="preserve"> в ходе выполнения лабораторной работы были получены навыки обеспечения безопасности ресурсов с помощью </w:t>
      </w:r>
      <w:r w:rsidRPr="00772F76">
        <w:rPr>
          <w:rFonts w:cs="Times New Roman"/>
          <w:szCs w:val="28"/>
        </w:rPr>
        <w:t>разрешений NTFS.</w:t>
      </w:r>
    </w:p>
    <w:p w14:paraId="7F40407C" w14:textId="1FD1FCD3" w:rsidR="00A50E53" w:rsidRDefault="00A50E53" w:rsidP="00A50E53">
      <w:pPr>
        <w:spacing w:before="100" w:beforeAutospacing="1" w:after="100" w:afterAutospacing="1" w:line="360" w:lineRule="auto"/>
        <w:contextualSpacing/>
        <w:jc w:val="both"/>
        <w:rPr>
          <w:rFonts w:cs="Times New Roman"/>
          <w:szCs w:val="28"/>
        </w:rPr>
      </w:pPr>
      <w:r w:rsidRPr="005706C2">
        <w:rPr>
          <w:rFonts w:cs="Times New Roman"/>
          <w:szCs w:val="28"/>
        </w:rPr>
        <w:t xml:space="preserve">Для управления доступом пользователей к папкам и файлам используется детализированная и сложная система разрешений. Механизм управления доступом к объектам </w:t>
      </w:r>
      <w:proofErr w:type="spellStart"/>
      <w:r w:rsidRPr="005706C2">
        <w:rPr>
          <w:rFonts w:cs="Times New Roman"/>
          <w:szCs w:val="28"/>
        </w:rPr>
        <w:t>Windows</w:t>
      </w:r>
      <w:proofErr w:type="spellEnd"/>
      <w:r w:rsidRPr="005706C2">
        <w:rPr>
          <w:rFonts w:cs="Times New Roman"/>
          <w:szCs w:val="28"/>
        </w:rPr>
        <w:t xml:space="preserve"> - один из самых детализированных среди известных операционных систем. Для файлов и папок существует не менее 14 разрешений NTFS, которые могут быть включены или блокированы </w:t>
      </w:r>
      <w:r w:rsidR="00AE3351">
        <w:rPr>
          <w:rFonts w:cs="Times New Roman"/>
          <w:szCs w:val="28"/>
        </w:rPr>
        <w:t>–</w:t>
      </w:r>
      <w:r w:rsidRPr="005706C2">
        <w:rPr>
          <w:rFonts w:cs="Times New Roman"/>
          <w:szCs w:val="28"/>
        </w:rPr>
        <w:t xml:space="preserve"> и</w:t>
      </w:r>
      <w:r w:rsidR="00AE3351" w:rsidRPr="00AE3351">
        <w:rPr>
          <w:rFonts w:cs="Times New Roman"/>
          <w:szCs w:val="28"/>
        </w:rPr>
        <w:t xml:space="preserve"> </w:t>
      </w:r>
      <w:r w:rsidRPr="005706C2">
        <w:rPr>
          <w:rFonts w:cs="Times New Roman"/>
          <w:szCs w:val="28"/>
        </w:rPr>
        <w:t>проверены. Эти разрешения можно назначать файлам или папкам и пользователям или группам. Кроме того, можно назначать порядок наследования разрешений для файлов или папок и пользователей или групп.</w:t>
      </w:r>
    </w:p>
    <w:p w14:paraId="265A3A5F" w14:textId="77777777" w:rsidR="009F3088" w:rsidRPr="00F9043C" w:rsidRDefault="009F3088" w:rsidP="00B86AE4">
      <w:pPr>
        <w:rPr>
          <w:b/>
          <w:bCs/>
        </w:rPr>
      </w:pPr>
    </w:p>
    <w:p w14:paraId="70FD9853" w14:textId="79E1D88D" w:rsidR="00550DB4" w:rsidRDefault="00550DB4" w:rsidP="00936C95">
      <w:pPr>
        <w:rPr>
          <w:b/>
          <w:bCs/>
        </w:rPr>
      </w:pPr>
    </w:p>
    <w:p w14:paraId="683DA410" w14:textId="1FCBE9FC" w:rsidR="00465F51" w:rsidRDefault="00465F51" w:rsidP="00936C95">
      <w:pPr>
        <w:rPr>
          <w:b/>
          <w:bCs/>
        </w:rPr>
      </w:pPr>
    </w:p>
    <w:p w14:paraId="6CDC18CC" w14:textId="52B04969" w:rsidR="00465F51" w:rsidRDefault="00465F51" w:rsidP="00936C95">
      <w:pPr>
        <w:rPr>
          <w:b/>
          <w:bCs/>
        </w:rPr>
      </w:pPr>
    </w:p>
    <w:p w14:paraId="4FFD325C" w14:textId="3F81DEDF" w:rsidR="00465F51" w:rsidRDefault="00465F51" w:rsidP="00936C95">
      <w:pPr>
        <w:rPr>
          <w:b/>
          <w:bCs/>
        </w:rPr>
      </w:pPr>
    </w:p>
    <w:p w14:paraId="744FD69E" w14:textId="35E961C9" w:rsidR="00465F51" w:rsidRDefault="00465F51" w:rsidP="00936C95">
      <w:pPr>
        <w:rPr>
          <w:b/>
          <w:bCs/>
        </w:rPr>
      </w:pPr>
    </w:p>
    <w:p w14:paraId="5559358F" w14:textId="5A688B1C" w:rsidR="00465F51" w:rsidRDefault="00465F51" w:rsidP="00936C95">
      <w:pPr>
        <w:rPr>
          <w:b/>
          <w:bCs/>
        </w:rPr>
      </w:pPr>
    </w:p>
    <w:p w14:paraId="77AD9B0B" w14:textId="5A21E816" w:rsidR="00465F51" w:rsidRDefault="00465F51" w:rsidP="00936C95">
      <w:pPr>
        <w:rPr>
          <w:b/>
          <w:bCs/>
        </w:rPr>
      </w:pPr>
    </w:p>
    <w:p w14:paraId="61D16DD4" w14:textId="3A6F560D" w:rsidR="00465F51" w:rsidRDefault="00465F51" w:rsidP="00936C95">
      <w:pPr>
        <w:rPr>
          <w:b/>
          <w:bCs/>
        </w:rPr>
      </w:pPr>
    </w:p>
    <w:p w14:paraId="5C450A1C" w14:textId="5FA1C8C2" w:rsidR="00465F51" w:rsidRDefault="00465F51" w:rsidP="00936C95">
      <w:pPr>
        <w:rPr>
          <w:b/>
          <w:bCs/>
        </w:rPr>
      </w:pPr>
    </w:p>
    <w:p w14:paraId="5C9FAC97" w14:textId="74AD0F31" w:rsidR="00465F51" w:rsidRDefault="00465F51" w:rsidP="00936C95">
      <w:pPr>
        <w:rPr>
          <w:b/>
          <w:bCs/>
        </w:rPr>
      </w:pPr>
    </w:p>
    <w:p w14:paraId="2E2CD20C" w14:textId="0882EAF5" w:rsidR="00465F51" w:rsidRDefault="00465F51" w:rsidP="00936C95">
      <w:pPr>
        <w:rPr>
          <w:b/>
          <w:bCs/>
        </w:rPr>
      </w:pPr>
    </w:p>
    <w:p w14:paraId="217C6F41" w14:textId="3DC4D792" w:rsidR="00465F51" w:rsidRDefault="00465F51" w:rsidP="00936C95">
      <w:pPr>
        <w:rPr>
          <w:b/>
          <w:bCs/>
        </w:rPr>
      </w:pPr>
    </w:p>
    <w:p w14:paraId="438ED667" w14:textId="59C40981" w:rsidR="00465F51" w:rsidRDefault="00465F51" w:rsidP="00936C95">
      <w:pPr>
        <w:rPr>
          <w:b/>
          <w:bCs/>
        </w:rPr>
      </w:pPr>
    </w:p>
    <w:p w14:paraId="50AD7CC5" w14:textId="2A98626A" w:rsidR="00465F51" w:rsidRDefault="00465F51" w:rsidP="00936C95">
      <w:pPr>
        <w:rPr>
          <w:b/>
          <w:bCs/>
        </w:rPr>
      </w:pPr>
    </w:p>
    <w:p w14:paraId="330455F9" w14:textId="486306A6" w:rsidR="00465F51" w:rsidRDefault="00465F51" w:rsidP="00936C95">
      <w:pPr>
        <w:rPr>
          <w:b/>
          <w:bCs/>
        </w:rPr>
      </w:pPr>
    </w:p>
    <w:p w14:paraId="1A02FC4D" w14:textId="7F95E252" w:rsidR="00465F51" w:rsidRDefault="00465F51" w:rsidP="00936C95">
      <w:pPr>
        <w:rPr>
          <w:b/>
          <w:bCs/>
        </w:rPr>
      </w:pPr>
    </w:p>
    <w:p w14:paraId="34186784" w14:textId="2747F305" w:rsidR="00465F51" w:rsidRDefault="00465F51" w:rsidP="00936C95">
      <w:pPr>
        <w:rPr>
          <w:b/>
          <w:bCs/>
        </w:rPr>
      </w:pPr>
    </w:p>
    <w:p w14:paraId="0E42C5E9" w14:textId="32AF2CE0" w:rsidR="00465F51" w:rsidRDefault="00465F51" w:rsidP="00936C95">
      <w:pPr>
        <w:rPr>
          <w:b/>
          <w:bCs/>
        </w:rPr>
      </w:pPr>
    </w:p>
    <w:p w14:paraId="05594DD1" w14:textId="4E0B067E" w:rsidR="00465F51" w:rsidRDefault="00465F51" w:rsidP="00936C95">
      <w:pPr>
        <w:rPr>
          <w:b/>
          <w:bCs/>
        </w:rPr>
      </w:pPr>
    </w:p>
    <w:p w14:paraId="1804F920" w14:textId="11D602F1" w:rsidR="00465F51" w:rsidRDefault="00465F51" w:rsidP="00936C95">
      <w:pPr>
        <w:rPr>
          <w:b/>
          <w:bCs/>
        </w:rPr>
      </w:pPr>
    </w:p>
    <w:p w14:paraId="5A3B8182" w14:textId="37E44DA4" w:rsidR="00465F51" w:rsidRDefault="00465F51" w:rsidP="00936C95">
      <w:pPr>
        <w:rPr>
          <w:b/>
          <w:bCs/>
        </w:rPr>
      </w:pPr>
    </w:p>
    <w:p w14:paraId="4C835841" w14:textId="65DDA0FC" w:rsidR="00465F51" w:rsidRDefault="00465F51" w:rsidP="00936C95">
      <w:pPr>
        <w:rPr>
          <w:b/>
          <w:bCs/>
        </w:rPr>
      </w:pPr>
    </w:p>
    <w:p w14:paraId="0275C88E" w14:textId="7B9B9D5D" w:rsidR="00465F51" w:rsidRDefault="00465F51" w:rsidP="00936C95">
      <w:pPr>
        <w:rPr>
          <w:b/>
          <w:bCs/>
        </w:rPr>
      </w:pPr>
    </w:p>
    <w:p w14:paraId="1BF0F851" w14:textId="06730BD4" w:rsidR="00465F51" w:rsidRDefault="00465F51" w:rsidP="00936C95">
      <w:pPr>
        <w:rPr>
          <w:b/>
          <w:bCs/>
        </w:rPr>
      </w:pPr>
    </w:p>
    <w:p w14:paraId="069973AD" w14:textId="47F7550A" w:rsidR="00465F51" w:rsidRDefault="00465F51" w:rsidP="00936C95">
      <w:pPr>
        <w:rPr>
          <w:b/>
          <w:bCs/>
        </w:rPr>
      </w:pPr>
    </w:p>
    <w:p w14:paraId="76864C60" w14:textId="192D06B9" w:rsidR="00465F51" w:rsidRDefault="00465F51" w:rsidP="00936C95">
      <w:pPr>
        <w:rPr>
          <w:b/>
          <w:bCs/>
        </w:rPr>
      </w:pPr>
    </w:p>
    <w:p w14:paraId="6F67A6D2" w14:textId="7677A84B" w:rsidR="00465F51" w:rsidRDefault="00465F51" w:rsidP="00936C95">
      <w:pPr>
        <w:rPr>
          <w:b/>
          <w:bCs/>
        </w:rPr>
      </w:pPr>
    </w:p>
    <w:p w14:paraId="3C93B9F1" w14:textId="77777777" w:rsidR="00465F51" w:rsidRPr="005C16D4" w:rsidRDefault="00465F51" w:rsidP="00465F51">
      <w:pPr>
        <w:pStyle w:val="a5"/>
        <w:numPr>
          <w:ilvl w:val="0"/>
          <w:numId w:val="14"/>
        </w:numPr>
        <w:spacing w:before="100" w:beforeAutospacing="1" w:after="100" w:afterAutospacing="1" w:line="360" w:lineRule="auto"/>
        <w:rPr>
          <w:rFonts w:cs="Times New Roman"/>
          <w:szCs w:val="28"/>
        </w:rPr>
      </w:pPr>
      <w:r w:rsidRPr="005C16D4">
        <w:rPr>
          <w:rFonts w:cs="Times New Roman"/>
          <w:szCs w:val="28"/>
        </w:rPr>
        <w:lastRenderedPageBreak/>
        <w:t>Какое из следующих утверждений правильно описывает разрешения NTFS для папок и файлов? </w:t>
      </w:r>
    </w:p>
    <w:p w14:paraId="0A512A38" w14:textId="77777777" w:rsidR="00465F51" w:rsidRPr="005C16D4" w:rsidRDefault="00465F51" w:rsidP="00465F51">
      <w:pPr>
        <w:pStyle w:val="a5"/>
        <w:numPr>
          <w:ilvl w:val="0"/>
          <w:numId w:val="15"/>
        </w:numPr>
        <w:spacing w:before="100" w:beforeAutospacing="1" w:after="100" w:afterAutospacing="1" w:line="360" w:lineRule="auto"/>
        <w:rPr>
          <w:rFonts w:cs="Times New Roman"/>
          <w:szCs w:val="28"/>
        </w:rPr>
      </w:pPr>
      <w:r w:rsidRPr="005C16D4">
        <w:rPr>
          <w:rFonts w:cs="Times New Roman"/>
          <w:szCs w:val="28"/>
        </w:rPr>
        <w:t>Система безопасности NTFS эффективна, если пользователь получает доступ к файлу или папке на локальном компьютере. </w:t>
      </w:r>
    </w:p>
    <w:p w14:paraId="66CD6DC0" w14:textId="77777777" w:rsidR="00465F51" w:rsidRPr="005C16D4" w:rsidRDefault="00465F51" w:rsidP="00465F51">
      <w:pPr>
        <w:pStyle w:val="a5"/>
        <w:numPr>
          <w:ilvl w:val="0"/>
          <w:numId w:val="15"/>
        </w:numPr>
        <w:spacing w:before="100" w:beforeAutospacing="1" w:after="100" w:afterAutospacing="1" w:line="360" w:lineRule="auto"/>
        <w:rPr>
          <w:rFonts w:cs="Times New Roman"/>
          <w:szCs w:val="28"/>
        </w:rPr>
      </w:pPr>
      <w:r w:rsidRPr="005C16D4">
        <w:rPr>
          <w:rFonts w:cs="Times New Roman"/>
          <w:szCs w:val="28"/>
        </w:rPr>
        <w:t>Разрешения NTFS явно указывают, какие пользователи и группы могут получить доступ к файлам и папкам, и какие действия можно совершать с содержимым этих файлов и папок. </w:t>
      </w:r>
    </w:p>
    <w:p w14:paraId="71F83C8F" w14:textId="77777777" w:rsidR="00465F51" w:rsidRPr="005C16D4" w:rsidRDefault="00465F51" w:rsidP="00465F51">
      <w:pPr>
        <w:pStyle w:val="a5"/>
        <w:numPr>
          <w:ilvl w:val="0"/>
          <w:numId w:val="14"/>
        </w:numPr>
        <w:spacing w:before="100" w:beforeAutospacing="1" w:after="100" w:afterAutospacing="1" w:line="360" w:lineRule="auto"/>
        <w:rPr>
          <w:rFonts w:cs="Times New Roman"/>
          <w:szCs w:val="28"/>
        </w:rPr>
      </w:pPr>
      <w:r w:rsidRPr="005C16D4">
        <w:rPr>
          <w:rFonts w:cs="Times New Roman"/>
          <w:szCs w:val="28"/>
        </w:rPr>
        <w:t>Какое из следующих разрешений NTFS для папок позволяет вам удалить папку? </w:t>
      </w:r>
    </w:p>
    <w:p w14:paraId="5B3823AC" w14:textId="77777777" w:rsidR="00465F51" w:rsidRPr="005C16D4" w:rsidRDefault="00465F51" w:rsidP="00465F51">
      <w:pPr>
        <w:pStyle w:val="a5"/>
        <w:numPr>
          <w:ilvl w:val="0"/>
          <w:numId w:val="16"/>
        </w:numPr>
        <w:spacing w:before="100" w:beforeAutospacing="1" w:after="100" w:afterAutospacing="1" w:line="360" w:lineRule="auto"/>
        <w:rPr>
          <w:rFonts w:cs="Times New Roman"/>
          <w:szCs w:val="28"/>
        </w:rPr>
      </w:pPr>
      <w:r w:rsidRPr="005C16D4">
        <w:rPr>
          <w:rFonts w:cs="Times New Roman"/>
          <w:szCs w:val="28"/>
        </w:rPr>
        <w:t>Администрирование. </w:t>
      </w:r>
    </w:p>
    <w:p w14:paraId="13BD62B7" w14:textId="77777777" w:rsidR="00465F51" w:rsidRPr="005C16D4" w:rsidRDefault="00465F51" w:rsidP="00465F51">
      <w:pPr>
        <w:pStyle w:val="a5"/>
        <w:numPr>
          <w:ilvl w:val="0"/>
          <w:numId w:val="14"/>
        </w:numPr>
        <w:spacing w:before="100" w:beforeAutospacing="1" w:after="100" w:afterAutospacing="1" w:line="360" w:lineRule="auto"/>
        <w:rPr>
          <w:rFonts w:cs="Times New Roman"/>
          <w:szCs w:val="28"/>
        </w:rPr>
      </w:pPr>
      <w:r w:rsidRPr="005C16D4">
        <w:rPr>
          <w:rFonts w:cs="Times New Roman"/>
          <w:szCs w:val="28"/>
        </w:rPr>
        <w:t>Какое разрешение NTFS для файлов следует установить для файла, если вы позволяете пользователям удалять файл, но не позволяете становиться владельцем файла? </w:t>
      </w:r>
    </w:p>
    <w:p w14:paraId="6380C92A" w14:textId="77777777" w:rsidR="00465F51" w:rsidRPr="005C16D4" w:rsidRDefault="00465F51" w:rsidP="00465F51">
      <w:pPr>
        <w:pStyle w:val="a5"/>
        <w:numPr>
          <w:ilvl w:val="0"/>
          <w:numId w:val="16"/>
        </w:numPr>
        <w:spacing w:before="100" w:beforeAutospacing="1" w:after="100" w:afterAutospacing="1" w:line="360" w:lineRule="auto"/>
        <w:rPr>
          <w:rFonts w:cs="Times New Roman"/>
          <w:szCs w:val="28"/>
        </w:rPr>
      </w:pPr>
      <w:r w:rsidRPr="005C16D4">
        <w:rPr>
          <w:rFonts w:cs="Times New Roman"/>
          <w:szCs w:val="28"/>
        </w:rPr>
        <w:t>В таком случае необходимо установить разрешение «Изменение».</w:t>
      </w:r>
    </w:p>
    <w:p w14:paraId="5EB2436C" w14:textId="77777777" w:rsidR="00465F51" w:rsidRDefault="00465F51" w:rsidP="00465F51">
      <w:pPr>
        <w:pStyle w:val="a5"/>
        <w:numPr>
          <w:ilvl w:val="0"/>
          <w:numId w:val="14"/>
        </w:numPr>
        <w:spacing w:before="100" w:beforeAutospacing="1" w:after="100" w:afterAutospacing="1" w:line="360" w:lineRule="auto"/>
        <w:rPr>
          <w:rFonts w:cs="Times New Roman"/>
          <w:szCs w:val="28"/>
        </w:rPr>
      </w:pPr>
      <w:r w:rsidRPr="005C16D4">
        <w:rPr>
          <w:rFonts w:cs="Times New Roman"/>
          <w:szCs w:val="28"/>
        </w:rPr>
        <w:t xml:space="preserve">Что такое эффективные разрешения пользователя для ресурса? </w:t>
      </w:r>
    </w:p>
    <w:p w14:paraId="77D1670A" w14:textId="77777777" w:rsidR="00465F51" w:rsidRPr="00C50011" w:rsidRDefault="00465F51" w:rsidP="00465F51">
      <w:pPr>
        <w:pStyle w:val="a5"/>
        <w:numPr>
          <w:ilvl w:val="1"/>
          <w:numId w:val="14"/>
        </w:numPr>
        <w:spacing w:before="100" w:beforeAutospacing="1" w:after="100" w:afterAutospacing="1" w:line="360" w:lineRule="auto"/>
        <w:rPr>
          <w:rFonts w:cs="Times New Roman"/>
          <w:szCs w:val="28"/>
        </w:rPr>
      </w:pPr>
      <w:r w:rsidRPr="00C50011">
        <w:rPr>
          <w:rFonts w:cs="Times New Roman"/>
          <w:szCs w:val="28"/>
        </w:rPr>
        <w:t>Эффективные разрешения пользователя для ресурса - это совокупность разрешений NTFS, которые вы назначаете отдельному пользователю и всем группам, к которым он принадлежит. Если у пользователя есть разрешение «Чтение» для папки, и он входит в группу, у которой есть разрешение «Запись» для той же папки, значит, у этого пользователя есть оба разрешения.</w:t>
      </w:r>
    </w:p>
    <w:p w14:paraId="376ADE8C" w14:textId="77777777" w:rsidR="00465F51" w:rsidRDefault="00465F51" w:rsidP="00465F51">
      <w:pPr>
        <w:pStyle w:val="a5"/>
        <w:numPr>
          <w:ilvl w:val="0"/>
          <w:numId w:val="14"/>
        </w:numPr>
        <w:spacing w:before="100" w:beforeAutospacing="1" w:after="100" w:afterAutospacing="1" w:line="360" w:lineRule="auto"/>
        <w:rPr>
          <w:rFonts w:cs="Times New Roman"/>
          <w:szCs w:val="28"/>
        </w:rPr>
      </w:pPr>
      <w:r w:rsidRPr="005C16D4">
        <w:rPr>
          <w:rFonts w:cs="Times New Roman"/>
          <w:szCs w:val="28"/>
        </w:rPr>
        <w:t>Какое разрешение устанавливается для группы Все при форматировании тома? </w:t>
      </w:r>
    </w:p>
    <w:p w14:paraId="19E87AB3" w14:textId="77777777" w:rsidR="00465F51" w:rsidRPr="005C16D4" w:rsidRDefault="00465F51" w:rsidP="00465F51">
      <w:pPr>
        <w:pStyle w:val="a5"/>
        <w:numPr>
          <w:ilvl w:val="0"/>
          <w:numId w:val="16"/>
        </w:numPr>
        <w:spacing w:before="100" w:beforeAutospacing="1" w:after="100" w:afterAutospacing="1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Полный доступ.</w:t>
      </w:r>
    </w:p>
    <w:p w14:paraId="06B7F6B4" w14:textId="77777777" w:rsidR="00465F51" w:rsidRDefault="00465F51" w:rsidP="00465F51">
      <w:pPr>
        <w:pStyle w:val="a5"/>
        <w:numPr>
          <w:ilvl w:val="0"/>
          <w:numId w:val="14"/>
        </w:numPr>
        <w:spacing w:before="100" w:beforeAutospacing="1" w:after="100" w:afterAutospacing="1" w:line="360" w:lineRule="auto"/>
        <w:rPr>
          <w:rFonts w:cs="Times New Roman"/>
          <w:szCs w:val="28"/>
        </w:rPr>
      </w:pPr>
      <w:r w:rsidRPr="005C16D4">
        <w:rPr>
          <w:rFonts w:cs="Times New Roman"/>
          <w:szCs w:val="28"/>
        </w:rPr>
        <w:t>Какие разрешения рекомендуется устанавливать при установке разрешений для папок общего доступа для группы Пользователи, а какие для группы Создатель-Владелец? </w:t>
      </w:r>
    </w:p>
    <w:p w14:paraId="5A800A6A" w14:textId="77777777" w:rsidR="00465F51" w:rsidRDefault="00465F51" w:rsidP="00465F51">
      <w:pPr>
        <w:pStyle w:val="a5"/>
        <w:numPr>
          <w:ilvl w:val="0"/>
          <w:numId w:val="17"/>
        </w:numPr>
        <w:spacing w:before="100" w:beforeAutospacing="1" w:after="100" w:afterAutospacing="1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Для группы Пользователи – изменение, чтение и выполнение, запись</w:t>
      </w:r>
    </w:p>
    <w:p w14:paraId="7D1C7918" w14:textId="77777777" w:rsidR="00465F51" w:rsidRPr="005C16D4" w:rsidRDefault="00465F51" w:rsidP="00465F51">
      <w:pPr>
        <w:pStyle w:val="a5"/>
        <w:numPr>
          <w:ilvl w:val="0"/>
          <w:numId w:val="17"/>
        </w:numPr>
        <w:spacing w:before="100" w:beforeAutospacing="1" w:after="100" w:afterAutospacing="1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Для Администраторов – полный доступ.</w:t>
      </w:r>
    </w:p>
    <w:p w14:paraId="485E7FD6" w14:textId="77777777" w:rsidR="00465F51" w:rsidRDefault="00465F51" w:rsidP="00465F51">
      <w:pPr>
        <w:pStyle w:val="a5"/>
        <w:numPr>
          <w:ilvl w:val="0"/>
          <w:numId w:val="14"/>
        </w:numPr>
        <w:spacing w:before="100" w:beforeAutospacing="1" w:after="100" w:afterAutospacing="1" w:line="360" w:lineRule="auto"/>
        <w:rPr>
          <w:rFonts w:cs="Times New Roman"/>
          <w:szCs w:val="28"/>
        </w:rPr>
      </w:pPr>
      <w:r w:rsidRPr="005C16D4">
        <w:rPr>
          <w:rFonts w:cs="Times New Roman"/>
          <w:szCs w:val="28"/>
        </w:rPr>
        <w:t xml:space="preserve">Кто может устанавливать разрешения для отдельных пользователей и групп? (Выберите все правильные ответы.) </w:t>
      </w:r>
    </w:p>
    <w:p w14:paraId="6C5B00CB" w14:textId="77777777" w:rsidR="00465F51" w:rsidRPr="005C16D4" w:rsidRDefault="00465F51" w:rsidP="00465F51">
      <w:pPr>
        <w:pStyle w:val="a5"/>
        <w:numPr>
          <w:ilvl w:val="0"/>
          <w:numId w:val="18"/>
        </w:numPr>
        <w:spacing w:before="100" w:beforeAutospacing="1" w:after="100" w:afterAutospacing="1" w:line="360" w:lineRule="auto"/>
        <w:rPr>
          <w:rFonts w:cs="Times New Roman"/>
          <w:szCs w:val="28"/>
        </w:rPr>
      </w:pPr>
      <w:r w:rsidRPr="005C16D4">
        <w:rPr>
          <w:rFonts w:cs="Times New Roman"/>
          <w:szCs w:val="28"/>
        </w:rPr>
        <w:t>Члены группы Администраторы. </w:t>
      </w:r>
    </w:p>
    <w:p w14:paraId="7A3A5398" w14:textId="77777777" w:rsidR="00465F51" w:rsidRPr="005C16D4" w:rsidRDefault="00465F51" w:rsidP="00465F51">
      <w:pPr>
        <w:pStyle w:val="a5"/>
        <w:numPr>
          <w:ilvl w:val="0"/>
          <w:numId w:val="18"/>
        </w:numPr>
        <w:spacing w:before="100" w:beforeAutospacing="1" w:after="100" w:afterAutospacing="1" w:line="360" w:lineRule="auto"/>
        <w:rPr>
          <w:rFonts w:cs="Times New Roman"/>
          <w:szCs w:val="28"/>
        </w:rPr>
      </w:pPr>
      <w:r w:rsidRPr="005C16D4">
        <w:rPr>
          <w:rFonts w:cs="Times New Roman"/>
          <w:szCs w:val="28"/>
        </w:rPr>
        <w:t>Владельцы файлов и папок. </w:t>
      </w:r>
    </w:p>
    <w:p w14:paraId="2AA5E522" w14:textId="77777777" w:rsidR="00465F51" w:rsidRDefault="00465F51" w:rsidP="00465F51">
      <w:pPr>
        <w:pStyle w:val="a5"/>
        <w:numPr>
          <w:ilvl w:val="0"/>
          <w:numId w:val="14"/>
        </w:numPr>
        <w:spacing w:before="100" w:beforeAutospacing="1" w:after="100" w:afterAutospacing="1" w:line="360" w:lineRule="auto"/>
        <w:rPr>
          <w:rFonts w:cs="Times New Roman"/>
          <w:szCs w:val="28"/>
        </w:rPr>
      </w:pPr>
      <w:r w:rsidRPr="005C16D4">
        <w:rPr>
          <w:rFonts w:cs="Times New Roman"/>
          <w:szCs w:val="28"/>
        </w:rPr>
        <w:t xml:space="preserve">Какой из следующих вкладок диалогового окна свойств файла или папки следует воспользоваться для установки или изменения разрешения NTFS для файла или папки? </w:t>
      </w:r>
    </w:p>
    <w:p w14:paraId="39540705" w14:textId="77777777" w:rsidR="00465F51" w:rsidRPr="005C16D4" w:rsidRDefault="00465F51" w:rsidP="00465F51">
      <w:pPr>
        <w:pStyle w:val="a5"/>
        <w:numPr>
          <w:ilvl w:val="0"/>
          <w:numId w:val="19"/>
        </w:numPr>
        <w:spacing w:before="100" w:beforeAutospacing="1" w:after="100" w:afterAutospacing="1" w:line="360" w:lineRule="auto"/>
        <w:rPr>
          <w:rFonts w:cs="Times New Roman"/>
          <w:szCs w:val="28"/>
        </w:rPr>
      </w:pPr>
      <w:r w:rsidRPr="005C16D4">
        <w:rPr>
          <w:rFonts w:cs="Times New Roman"/>
          <w:szCs w:val="28"/>
        </w:rPr>
        <w:t>Безопасность. </w:t>
      </w:r>
    </w:p>
    <w:p w14:paraId="679E1119" w14:textId="77777777" w:rsidR="00465F51" w:rsidRDefault="00465F51" w:rsidP="00465F51">
      <w:pPr>
        <w:pStyle w:val="a5"/>
        <w:numPr>
          <w:ilvl w:val="0"/>
          <w:numId w:val="14"/>
        </w:numPr>
        <w:spacing w:before="100" w:beforeAutospacing="1" w:after="100" w:afterAutospacing="1" w:line="360" w:lineRule="auto"/>
        <w:rPr>
          <w:rFonts w:cs="Times New Roman"/>
          <w:szCs w:val="28"/>
        </w:rPr>
      </w:pPr>
      <w:r w:rsidRPr="005C16D4">
        <w:rPr>
          <w:rFonts w:cs="Times New Roman"/>
          <w:szCs w:val="28"/>
        </w:rPr>
        <w:t>Каково назначение особого разрешения Обзор папок/Выполнение файлов?</w:t>
      </w:r>
    </w:p>
    <w:p w14:paraId="3602D475" w14:textId="77777777" w:rsidR="00465F51" w:rsidRPr="005C16D4" w:rsidRDefault="00465F51" w:rsidP="00465F51">
      <w:pPr>
        <w:pStyle w:val="a5"/>
        <w:numPr>
          <w:ilvl w:val="0"/>
          <w:numId w:val="19"/>
        </w:numPr>
        <w:spacing w:before="100" w:beforeAutospacing="1" w:after="100" w:afterAutospacing="1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Это разрешение позволяет только просматривать файлы в папке и выполнять их, при этом вносить в них изменения нельзя. </w:t>
      </w:r>
    </w:p>
    <w:p w14:paraId="259D6752" w14:textId="77777777" w:rsidR="00465F51" w:rsidRDefault="00465F51" w:rsidP="00465F51">
      <w:pPr>
        <w:pStyle w:val="a5"/>
        <w:numPr>
          <w:ilvl w:val="0"/>
          <w:numId w:val="14"/>
        </w:numPr>
        <w:spacing w:before="100" w:beforeAutospacing="1" w:after="100" w:afterAutospacing="1" w:line="360" w:lineRule="auto"/>
        <w:rPr>
          <w:rFonts w:cs="Times New Roman"/>
          <w:szCs w:val="28"/>
        </w:rPr>
      </w:pPr>
      <w:r w:rsidRPr="005C16D4">
        <w:rPr>
          <w:rFonts w:cs="Times New Roman"/>
          <w:szCs w:val="28"/>
        </w:rPr>
        <w:t>С какими ограничениями следует устанавливать разрешения при установке разрешений NTFS? </w:t>
      </w:r>
    </w:p>
    <w:p w14:paraId="22916DF6" w14:textId="77777777" w:rsidR="00465F51" w:rsidRPr="005C16D4" w:rsidRDefault="00465F51" w:rsidP="00465F51">
      <w:pPr>
        <w:pStyle w:val="a5"/>
        <w:numPr>
          <w:ilvl w:val="0"/>
          <w:numId w:val="19"/>
        </w:numPr>
        <w:spacing w:before="100" w:beforeAutospacing="1" w:after="100" w:afterAutospacing="1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Ограничения лучше всего применять только к некоторым группам пользователей, но при этом оставлять некоторое количество групп или пользователей, которые смогли бы изменить данные разрешения (например, администраторы).</w:t>
      </w:r>
    </w:p>
    <w:p w14:paraId="4034408C" w14:textId="77777777" w:rsidR="00465F51" w:rsidRDefault="00465F51" w:rsidP="00465F51">
      <w:pPr>
        <w:pStyle w:val="a5"/>
        <w:numPr>
          <w:ilvl w:val="0"/>
          <w:numId w:val="14"/>
        </w:numPr>
        <w:spacing w:before="100" w:beforeAutospacing="1" w:after="100" w:afterAutospacing="1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Pr="005C16D4">
        <w:rPr>
          <w:rFonts w:cs="Times New Roman"/>
          <w:szCs w:val="28"/>
        </w:rPr>
        <w:t>Если вы хотите, чтобы пользователь или группа не имела доступа к определенной папке или файлу, следует ли запретить разрешения для этой папки или файла? </w:t>
      </w:r>
    </w:p>
    <w:p w14:paraId="2F9D0DF5" w14:textId="77777777" w:rsidR="00465F51" w:rsidRPr="00C50011" w:rsidRDefault="00465F51" w:rsidP="00465F51">
      <w:pPr>
        <w:pStyle w:val="a5"/>
        <w:numPr>
          <w:ilvl w:val="1"/>
          <w:numId w:val="14"/>
        </w:numPr>
        <w:spacing w:before="100" w:beforeAutospacing="1" w:after="100" w:afterAutospacing="1" w:line="360" w:lineRule="auto"/>
        <w:rPr>
          <w:rFonts w:cs="Times New Roman"/>
          <w:szCs w:val="28"/>
        </w:rPr>
      </w:pPr>
      <w:r w:rsidRPr="00C50011">
        <w:rPr>
          <w:rFonts w:cs="Times New Roman"/>
          <w:szCs w:val="28"/>
        </w:rPr>
        <w:t>Да, однако такой метод нельзя назвать предпочтительным, так как запрет имеет больший приоритет, чем разрешения на всех уровнях.</w:t>
      </w:r>
    </w:p>
    <w:p w14:paraId="372D3457" w14:textId="77777777" w:rsidR="00465F51" w:rsidRPr="00C50011" w:rsidRDefault="00465F51" w:rsidP="00465F51"/>
    <w:p w14:paraId="67803590" w14:textId="77777777" w:rsidR="00465F51" w:rsidRPr="00936C95" w:rsidRDefault="00465F51" w:rsidP="00936C95">
      <w:pPr>
        <w:rPr>
          <w:b/>
          <w:bCs/>
        </w:rPr>
      </w:pPr>
    </w:p>
    <w:sectPr w:rsidR="00465F51" w:rsidRPr="00936C95" w:rsidSect="00F30A20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ource Code Pro">
    <w:altName w:val="Calibri"/>
    <w:charset w:val="CC"/>
    <w:family w:val="modern"/>
    <w:pitch w:val="fixed"/>
    <w:sig w:usb0="200002F7" w:usb1="020038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73D06"/>
    <w:multiLevelType w:val="multilevel"/>
    <w:tmpl w:val="8CB0C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C41750"/>
    <w:multiLevelType w:val="hybridMultilevel"/>
    <w:tmpl w:val="117C3160"/>
    <w:lvl w:ilvl="0" w:tplc="14D8F6C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1375AF"/>
    <w:multiLevelType w:val="hybridMultilevel"/>
    <w:tmpl w:val="37A4D5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EC72EA"/>
    <w:multiLevelType w:val="hybridMultilevel"/>
    <w:tmpl w:val="19BCC9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1D20B9"/>
    <w:multiLevelType w:val="hybridMultilevel"/>
    <w:tmpl w:val="19BCC9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95288E"/>
    <w:multiLevelType w:val="hybridMultilevel"/>
    <w:tmpl w:val="73A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14D8F6C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9813F3"/>
    <w:multiLevelType w:val="hybridMultilevel"/>
    <w:tmpl w:val="A880C1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5C185D"/>
    <w:multiLevelType w:val="hybridMultilevel"/>
    <w:tmpl w:val="A8601D66"/>
    <w:lvl w:ilvl="0" w:tplc="14D8F6C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2195C00"/>
    <w:multiLevelType w:val="hybridMultilevel"/>
    <w:tmpl w:val="562C4458"/>
    <w:lvl w:ilvl="0" w:tplc="14D8F6C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B0352C0"/>
    <w:multiLevelType w:val="multilevel"/>
    <w:tmpl w:val="8B583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04E5B53"/>
    <w:multiLevelType w:val="hybridMultilevel"/>
    <w:tmpl w:val="AD8412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1665DC6"/>
    <w:multiLevelType w:val="hybridMultilevel"/>
    <w:tmpl w:val="5BE272FE"/>
    <w:lvl w:ilvl="0" w:tplc="41C81CC6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79B761A"/>
    <w:multiLevelType w:val="hybridMultilevel"/>
    <w:tmpl w:val="C8F4F28C"/>
    <w:lvl w:ilvl="0" w:tplc="B616E63A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F0AD6"/>
    <w:multiLevelType w:val="hybridMultilevel"/>
    <w:tmpl w:val="88CC9292"/>
    <w:lvl w:ilvl="0" w:tplc="7ED41F0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59326D"/>
    <w:multiLevelType w:val="hybridMultilevel"/>
    <w:tmpl w:val="B7C69F00"/>
    <w:lvl w:ilvl="0" w:tplc="14D8F6C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10F4C44"/>
    <w:multiLevelType w:val="hybridMultilevel"/>
    <w:tmpl w:val="19D2D274"/>
    <w:lvl w:ilvl="0" w:tplc="14D8F6C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01E6D2A"/>
    <w:multiLevelType w:val="hybridMultilevel"/>
    <w:tmpl w:val="7A86C72C"/>
    <w:lvl w:ilvl="0" w:tplc="7E68EE8C">
      <w:start w:val="1"/>
      <w:numFmt w:val="decimal"/>
      <w:lvlText w:val="%1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EE61FD"/>
    <w:multiLevelType w:val="hybridMultilevel"/>
    <w:tmpl w:val="787210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4314C7"/>
    <w:multiLevelType w:val="hybridMultilevel"/>
    <w:tmpl w:val="B30EB4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4"/>
  </w:num>
  <w:num w:numId="5">
    <w:abstractNumId w:val="9"/>
  </w:num>
  <w:num w:numId="6">
    <w:abstractNumId w:val="10"/>
  </w:num>
  <w:num w:numId="7">
    <w:abstractNumId w:val="11"/>
  </w:num>
  <w:num w:numId="8">
    <w:abstractNumId w:val="0"/>
  </w:num>
  <w:num w:numId="9">
    <w:abstractNumId w:val="17"/>
  </w:num>
  <w:num w:numId="10">
    <w:abstractNumId w:val="13"/>
  </w:num>
  <w:num w:numId="11">
    <w:abstractNumId w:val="16"/>
  </w:num>
  <w:num w:numId="12">
    <w:abstractNumId w:val="18"/>
  </w:num>
  <w:num w:numId="13">
    <w:abstractNumId w:val="12"/>
  </w:num>
  <w:num w:numId="14">
    <w:abstractNumId w:val="5"/>
  </w:num>
  <w:num w:numId="15">
    <w:abstractNumId w:val="1"/>
  </w:num>
  <w:num w:numId="16">
    <w:abstractNumId w:val="14"/>
  </w:num>
  <w:num w:numId="17">
    <w:abstractNumId w:val="8"/>
  </w:num>
  <w:num w:numId="18">
    <w:abstractNumId w:val="15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B6B"/>
    <w:rsid w:val="00041B5F"/>
    <w:rsid w:val="00065426"/>
    <w:rsid w:val="00091DA5"/>
    <w:rsid w:val="000F5157"/>
    <w:rsid w:val="0013336B"/>
    <w:rsid w:val="001754CD"/>
    <w:rsid w:val="001915A8"/>
    <w:rsid w:val="001C3C09"/>
    <w:rsid w:val="00247C36"/>
    <w:rsid w:val="003202C3"/>
    <w:rsid w:val="00347888"/>
    <w:rsid w:val="0037064E"/>
    <w:rsid w:val="003E195A"/>
    <w:rsid w:val="00406544"/>
    <w:rsid w:val="00421013"/>
    <w:rsid w:val="00465F51"/>
    <w:rsid w:val="004662EC"/>
    <w:rsid w:val="00474988"/>
    <w:rsid w:val="004F1FD2"/>
    <w:rsid w:val="00520265"/>
    <w:rsid w:val="00550DB4"/>
    <w:rsid w:val="005705D3"/>
    <w:rsid w:val="00576814"/>
    <w:rsid w:val="00586F53"/>
    <w:rsid w:val="0059350D"/>
    <w:rsid w:val="005F0753"/>
    <w:rsid w:val="006428D9"/>
    <w:rsid w:val="00680B41"/>
    <w:rsid w:val="00721F70"/>
    <w:rsid w:val="00746ABA"/>
    <w:rsid w:val="00777B1B"/>
    <w:rsid w:val="007B1128"/>
    <w:rsid w:val="007B25AC"/>
    <w:rsid w:val="008013BF"/>
    <w:rsid w:val="00802E91"/>
    <w:rsid w:val="008259DA"/>
    <w:rsid w:val="00831B6B"/>
    <w:rsid w:val="00834051"/>
    <w:rsid w:val="00860457"/>
    <w:rsid w:val="008E0D45"/>
    <w:rsid w:val="008E2995"/>
    <w:rsid w:val="00900789"/>
    <w:rsid w:val="00936C95"/>
    <w:rsid w:val="0097113C"/>
    <w:rsid w:val="009B00EB"/>
    <w:rsid w:val="009E6A2B"/>
    <w:rsid w:val="009F3088"/>
    <w:rsid w:val="00A11EEB"/>
    <w:rsid w:val="00A50E53"/>
    <w:rsid w:val="00AA05A5"/>
    <w:rsid w:val="00AC2FD6"/>
    <w:rsid w:val="00AE3351"/>
    <w:rsid w:val="00AF4C15"/>
    <w:rsid w:val="00B05D27"/>
    <w:rsid w:val="00B144FB"/>
    <w:rsid w:val="00B36A2B"/>
    <w:rsid w:val="00B568FE"/>
    <w:rsid w:val="00B86AE4"/>
    <w:rsid w:val="00BC7E27"/>
    <w:rsid w:val="00BE3BF3"/>
    <w:rsid w:val="00C40286"/>
    <w:rsid w:val="00C75CD1"/>
    <w:rsid w:val="00C95371"/>
    <w:rsid w:val="00CC6FDC"/>
    <w:rsid w:val="00D35953"/>
    <w:rsid w:val="00D64E2C"/>
    <w:rsid w:val="00D83A69"/>
    <w:rsid w:val="00DB6E69"/>
    <w:rsid w:val="00DD475D"/>
    <w:rsid w:val="00DE7806"/>
    <w:rsid w:val="00E52289"/>
    <w:rsid w:val="00E7378C"/>
    <w:rsid w:val="00EF6EC7"/>
    <w:rsid w:val="00F216BB"/>
    <w:rsid w:val="00F30A20"/>
    <w:rsid w:val="00F40504"/>
    <w:rsid w:val="00F5365A"/>
    <w:rsid w:val="00F83B0A"/>
    <w:rsid w:val="00F9043C"/>
    <w:rsid w:val="00F96A45"/>
    <w:rsid w:val="00FA0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E5BE87"/>
  <w15:chartTrackingRefBased/>
  <w15:docId w15:val="{4D1117FB-7E20-44B4-B6C4-8E74F915A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5D27"/>
    <w:pPr>
      <w:spacing w:after="0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05D27"/>
    <w:pPr>
      <w:keepNext/>
      <w:keepLines/>
      <w:spacing w:before="120" w:after="120"/>
      <w:jc w:val="center"/>
      <w:outlineLvl w:val="0"/>
    </w:pPr>
    <w:rPr>
      <w:rFonts w:eastAsiaTheme="majorEastAsia" w:cstheme="majorBidi"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46ABA"/>
    <w:pPr>
      <w:keepNext/>
      <w:keepLines/>
      <w:spacing w:before="40"/>
      <w:outlineLvl w:val="1"/>
    </w:pPr>
    <w:rPr>
      <w:rFonts w:eastAsiaTheme="majorEastAsia" w:cstheme="majorBidi"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C7E2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C7E2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Исходный код"/>
    <w:basedOn w:val="a"/>
    <w:next w:val="a"/>
    <w:link w:val="a4"/>
    <w:autoRedefine/>
    <w:qFormat/>
    <w:rsid w:val="00B05D27"/>
    <w:pPr>
      <w:spacing w:line="240" w:lineRule="auto"/>
    </w:pPr>
    <w:rPr>
      <w:rFonts w:ascii="Source Code Pro" w:hAnsi="Source Code Pro" w:cs="Times New Roman"/>
      <w:bCs/>
      <w:color w:val="000000"/>
      <w:sz w:val="18"/>
      <w:szCs w:val="28"/>
    </w:rPr>
  </w:style>
  <w:style w:type="character" w:customStyle="1" w:styleId="10">
    <w:name w:val="Заголовок 1 Знак"/>
    <w:basedOn w:val="a0"/>
    <w:link w:val="1"/>
    <w:uiPriority w:val="9"/>
    <w:rsid w:val="00B05D27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character" w:customStyle="1" w:styleId="a4">
    <w:name w:val="Исходный код Знак"/>
    <w:basedOn w:val="a0"/>
    <w:link w:val="a3"/>
    <w:rsid w:val="00B05D27"/>
    <w:rPr>
      <w:rFonts w:ascii="Source Code Pro" w:hAnsi="Source Code Pro" w:cs="Times New Roman"/>
      <w:bCs/>
      <w:color w:val="000000"/>
      <w:sz w:val="18"/>
      <w:szCs w:val="28"/>
    </w:rPr>
  </w:style>
  <w:style w:type="paragraph" w:styleId="a5">
    <w:name w:val="List Paragraph"/>
    <w:basedOn w:val="a"/>
    <w:uiPriority w:val="34"/>
    <w:qFormat/>
    <w:rsid w:val="00586F53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46ABA"/>
    <w:rPr>
      <w:rFonts w:ascii="Times New Roman" w:eastAsiaTheme="majorEastAsia" w:hAnsi="Times New Roman" w:cstheme="majorBidi"/>
      <w:sz w:val="32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8E29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E299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C7E2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BC7E27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a6">
    <w:name w:val="Balloon Text"/>
    <w:basedOn w:val="a"/>
    <w:link w:val="a7"/>
    <w:uiPriority w:val="99"/>
    <w:semiHidden/>
    <w:unhideWhenUsed/>
    <w:rsid w:val="00AA05A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AA05A5"/>
    <w:rPr>
      <w:rFonts w:ascii="Segoe UI" w:hAnsi="Segoe UI" w:cs="Segoe UI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7B25A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Hyperlink"/>
    <w:basedOn w:val="a0"/>
    <w:uiPriority w:val="99"/>
    <w:semiHidden/>
    <w:unhideWhenUsed/>
    <w:rsid w:val="00DE7806"/>
    <w:rPr>
      <w:color w:val="0000FF"/>
      <w:u w:val="single"/>
    </w:rPr>
  </w:style>
  <w:style w:type="paragraph" w:styleId="aa">
    <w:name w:val="Normal (Web)"/>
    <w:basedOn w:val="a"/>
    <w:uiPriority w:val="99"/>
    <w:unhideWhenUsed/>
    <w:rsid w:val="0037064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HTML1">
    <w:name w:val="HTML Code"/>
    <w:basedOn w:val="a0"/>
    <w:uiPriority w:val="99"/>
    <w:semiHidden/>
    <w:unhideWhenUsed/>
    <w:rsid w:val="0037064E"/>
    <w:rPr>
      <w:rFonts w:ascii="Courier New" w:eastAsia="Times New Roman" w:hAnsi="Courier New" w:cs="Courier New"/>
      <w:sz w:val="20"/>
      <w:szCs w:val="20"/>
    </w:rPr>
  </w:style>
  <w:style w:type="character" w:styleId="ab">
    <w:name w:val="Emphasis"/>
    <w:basedOn w:val="a0"/>
    <w:uiPriority w:val="20"/>
    <w:qFormat/>
    <w:rsid w:val="0037064E"/>
    <w:rPr>
      <w:i/>
      <w:iCs/>
    </w:rPr>
  </w:style>
  <w:style w:type="table" w:styleId="ac">
    <w:name w:val="Table Grid"/>
    <w:basedOn w:val="a1"/>
    <w:uiPriority w:val="39"/>
    <w:rsid w:val="00721F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27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6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84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03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73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5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0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8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8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8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14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23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8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3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4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7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6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6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93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6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5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72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1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33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9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6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32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50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2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ka-nii\Downloads\Laboratornaya_rabot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B7D0D6-A1F7-4435-AFB2-35F88FF85A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Laboratornaya_rabota</Template>
  <TotalTime>1122</TotalTime>
  <Pages>20</Pages>
  <Words>2201</Words>
  <Characters>12550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nika-nii</dc:creator>
  <cp:keywords/>
  <dc:description/>
  <cp:lastModifiedBy>500a5 `</cp:lastModifiedBy>
  <cp:revision>24</cp:revision>
  <cp:lastPrinted>2020-02-21T20:28:00Z</cp:lastPrinted>
  <dcterms:created xsi:type="dcterms:W3CDTF">2019-09-23T19:02:00Z</dcterms:created>
  <dcterms:modified xsi:type="dcterms:W3CDTF">2021-11-08T11:20:00Z</dcterms:modified>
</cp:coreProperties>
</file>